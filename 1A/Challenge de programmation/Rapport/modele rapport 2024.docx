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F70222" w:rsidRDefault="00F70222" w:rsidP="00DC7A53">
      <w:pPr>
        <w:pStyle w:val="Paragraphe"/>
        <w:spacing w:after="0"/>
        <w:ind w:left="567" w:right="567" w:firstLine="0"/>
        <w:jc w:val="center"/>
      </w:pPr>
    </w:p>
    <w:p w14:paraId="0A37501D" w14:textId="77777777" w:rsidR="00DC7A53" w:rsidRDefault="00DC7A53" w:rsidP="00DC7A53">
      <w:pPr>
        <w:pStyle w:val="Paragraphe"/>
        <w:spacing w:after="0"/>
        <w:ind w:left="567" w:right="567" w:firstLine="0"/>
        <w:jc w:val="center"/>
      </w:pPr>
    </w:p>
    <w:p w14:paraId="5DAB6C7B" w14:textId="77777777" w:rsidR="00DC7A53" w:rsidRDefault="00DC7A53" w:rsidP="00DC7A53">
      <w:pPr>
        <w:pStyle w:val="Paragraphe"/>
        <w:spacing w:after="0"/>
        <w:ind w:left="567" w:right="567" w:firstLine="0"/>
        <w:jc w:val="center"/>
      </w:pPr>
    </w:p>
    <w:p w14:paraId="02EB378F" w14:textId="77777777" w:rsidR="00DC7A53" w:rsidRDefault="00DC7A53" w:rsidP="00DC7A53">
      <w:pPr>
        <w:pStyle w:val="Paragraphe"/>
        <w:spacing w:after="0"/>
        <w:ind w:left="567" w:right="567" w:firstLine="0"/>
        <w:jc w:val="center"/>
      </w:pPr>
    </w:p>
    <w:p w14:paraId="6A05A809" w14:textId="77777777" w:rsidR="00B25AFF" w:rsidRPr="00DC7A53" w:rsidRDefault="00B25AFF" w:rsidP="00DC7A53">
      <w:pPr>
        <w:pStyle w:val="Paragraphe"/>
        <w:spacing w:after="0"/>
        <w:ind w:left="567" w:right="567" w:firstLine="0"/>
        <w:jc w:val="center"/>
      </w:pPr>
    </w:p>
    <w:p w14:paraId="5A39BBE3" w14:textId="77777777" w:rsidR="000B0FDA" w:rsidRPr="00DC7A53" w:rsidRDefault="000B0FDA" w:rsidP="00DC7A53">
      <w:pPr>
        <w:pStyle w:val="Paragraphe"/>
        <w:spacing w:after="0"/>
        <w:ind w:left="567" w:right="567" w:firstLine="0"/>
        <w:jc w:val="center"/>
      </w:pPr>
    </w:p>
    <w:p w14:paraId="41C8F396" w14:textId="77777777" w:rsidR="00C82958" w:rsidRPr="00DC7A53" w:rsidRDefault="00C82958" w:rsidP="00DC7A53">
      <w:pPr>
        <w:pStyle w:val="Paragraphe"/>
        <w:spacing w:after="0"/>
        <w:ind w:left="567" w:right="567" w:firstLine="0"/>
        <w:jc w:val="center"/>
      </w:pPr>
    </w:p>
    <w:p w14:paraId="134C1F6D" w14:textId="7D1D6B50" w:rsidR="00B46B86" w:rsidRPr="00E2458A" w:rsidRDefault="00124822" w:rsidP="3F584D5A">
      <w:pPr>
        <w:pStyle w:val="Paragraphe"/>
        <w:spacing w:after="0"/>
        <w:ind w:left="567" w:right="567" w:firstLine="0"/>
        <w:jc w:val="center"/>
        <w:rPr>
          <w:rFonts w:ascii="Segoe UI Semilight" w:hAnsi="Segoe UI Semilight" w:cs="Segoe UI Semilight"/>
          <w:sz w:val="32"/>
          <w:szCs w:val="32"/>
        </w:rPr>
      </w:pPr>
      <w:r w:rsidRPr="4F3FFE74">
        <w:rPr>
          <w:rFonts w:ascii="Segoe UI Semilight" w:hAnsi="Segoe UI Semilight" w:cs="Segoe UI Semilight"/>
          <w:sz w:val="32"/>
          <w:szCs w:val="32"/>
        </w:rPr>
        <w:t>Rapport</w:t>
      </w:r>
    </w:p>
    <w:p w14:paraId="41AC9B0D" w14:textId="11161B9A" w:rsidR="4F3FFE74" w:rsidRDefault="4F3FFE74" w:rsidP="4F3FFE74">
      <w:pPr>
        <w:pStyle w:val="Paragraphe"/>
        <w:spacing w:after="0"/>
        <w:ind w:right="567" w:firstLine="0"/>
        <w:jc w:val="center"/>
        <w:rPr>
          <w:rFonts w:ascii="Segoe UI Semilight" w:hAnsi="Segoe UI Semilight" w:cs="Segoe UI Semilight"/>
          <w:sz w:val="28"/>
          <w:szCs w:val="28"/>
        </w:rPr>
      </w:pPr>
    </w:p>
    <w:p w14:paraId="67B7BEF6" w14:textId="37BD4ACD" w:rsidR="004947DE" w:rsidRPr="0045347E" w:rsidRDefault="00E35044" w:rsidP="00DC7A53">
      <w:pPr>
        <w:pStyle w:val="Paragraphe"/>
        <w:spacing w:after="0"/>
        <w:ind w:left="567" w:right="567" w:firstLine="0"/>
        <w:jc w:val="center"/>
        <w:rPr>
          <w:rFonts w:asciiTheme="majorHAnsi" w:hAnsiTheme="majorHAnsi" w:cstheme="majorHAnsi"/>
          <w:caps/>
          <w:sz w:val="48"/>
        </w:rPr>
      </w:pPr>
      <w:sdt>
        <w:sdtPr>
          <w:rPr>
            <w:rFonts w:asciiTheme="majorHAnsi" w:hAnsiTheme="majorHAnsi" w:cstheme="majorHAnsi"/>
            <w:caps/>
            <w:sz w:val="52"/>
          </w:rPr>
          <w:alias w:val="Titre "/>
          <w:tag w:val=""/>
          <w:id w:val="2093504070"/>
          <w:placeholder>
            <w:docPart w:val="171FB3F4BBB24415A9087D6AA5069A7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CE7632">
            <w:rPr>
              <w:rFonts w:asciiTheme="majorHAnsi" w:hAnsiTheme="majorHAnsi" w:cstheme="majorHAnsi"/>
              <w:caps/>
              <w:sz w:val="52"/>
            </w:rPr>
            <w:t>Challenge de programmation</w:t>
          </w:r>
        </w:sdtContent>
      </w:sdt>
    </w:p>
    <w:p w14:paraId="0D0B940D" w14:textId="77777777" w:rsidR="00C82958" w:rsidRDefault="00C82958" w:rsidP="00DC7A53">
      <w:pPr>
        <w:pStyle w:val="Paragraphe"/>
        <w:spacing w:after="0"/>
        <w:ind w:left="567" w:right="567" w:firstLine="0"/>
        <w:jc w:val="center"/>
      </w:pPr>
    </w:p>
    <w:p w14:paraId="0E27B00A" w14:textId="2E565207" w:rsidR="00DC7A53" w:rsidRPr="00DC7A53" w:rsidRDefault="00DC7A53" w:rsidP="00DC7A53">
      <w:pPr>
        <w:pStyle w:val="Paragraphe"/>
        <w:spacing w:after="0"/>
        <w:ind w:left="567" w:right="567" w:firstLine="0"/>
        <w:jc w:val="center"/>
      </w:pPr>
    </w:p>
    <w:p w14:paraId="60061E4C" w14:textId="77777777" w:rsidR="004947DE" w:rsidRDefault="004947DE" w:rsidP="00DC7A53">
      <w:pPr>
        <w:pStyle w:val="Paragraphe"/>
        <w:spacing w:after="0"/>
        <w:ind w:left="567" w:right="567" w:firstLine="0"/>
        <w:jc w:val="center"/>
      </w:pPr>
    </w:p>
    <w:p w14:paraId="44EAFD9C" w14:textId="77777777" w:rsidR="00DC7A53" w:rsidRPr="00DC7A53" w:rsidRDefault="00DC7A53" w:rsidP="00DC7A53">
      <w:pPr>
        <w:pStyle w:val="Paragraphe"/>
        <w:spacing w:after="0"/>
        <w:ind w:left="567" w:right="567" w:firstLine="0"/>
        <w:jc w:val="center"/>
      </w:pPr>
    </w:p>
    <w:p w14:paraId="4B94D5A5" w14:textId="77777777" w:rsidR="00D605F9" w:rsidRDefault="00D605F9" w:rsidP="00DC7A53">
      <w:pPr>
        <w:pStyle w:val="Paragraphe"/>
        <w:spacing w:after="0"/>
        <w:ind w:left="567" w:right="567" w:firstLine="0"/>
        <w:jc w:val="center"/>
      </w:pPr>
    </w:p>
    <w:p w14:paraId="3DEEC669" w14:textId="3FC961B0" w:rsidR="00DC7A53" w:rsidRPr="00DC7A53" w:rsidRDefault="00DC7A53" w:rsidP="00DC7A53">
      <w:pPr>
        <w:pStyle w:val="Paragraphe"/>
        <w:spacing w:after="0"/>
        <w:ind w:left="567" w:right="567" w:firstLine="0"/>
        <w:jc w:val="center"/>
        <w:sectPr w:rsidR="00DC7A53" w:rsidRPr="00DC7A53" w:rsidSect="00C8295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767" w:right="1417" w:bottom="1560" w:left="1417" w:header="993" w:footer="708" w:gutter="0"/>
          <w:cols w:sep="1" w:space="708"/>
          <w:titlePg/>
          <w:docGrid w:linePitch="360"/>
        </w:sectPr>
      </w:pPr>
    </w:p>
    <w:p w14:paraId="4F5BA742" w14:textId="4C4208A1" w:rsidR="001F46A0" w:rsidRPr="00936A52" w:rsidRDefault="00E35044" w:rsidP="4F3FFE74">
      <w:pPr>
        <w:pStyle w:val="NoSpacing"/>
        <w:ind w:right="71"/>
        <w:jc w:val="right"/>
        <w:rPr>
          <w:sz w:val="24"/>
          <w:szCs w:val="24"/>
          <w:lang w:val="en-US"/>
        </w:rPr>
      </w:pPr>
      <w:sdt>
        <w:sdtPr>
          <w:rPr>
            <w:rFonts w:asciiTheme="majorHAnsi" w:hAnsiTheme="majorHAnsi" w:cstheme="majorBidi"/>
            <w:sz w:val="24"/>
            <w:szCs w:val="24"/>
            <w:lang w:val="en-US"/>
          </w:rPr>
          <w:alias w:val="Auteur "/>
          <w:tag w:val=""/>
          <w:id w:val="-1303615557"/>
          <w:placeholder>
            <w:docPart w:val="FEE995B8E8514414A1D099D786283A0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815D3F" w:rsidRPr="00936A52">
            <w:rPr>
              <w:rFonts w:asciiTheme="majorHAnsi" w:hAnsiTheme="majorHAnsi" w:cstheme="majorBidi"/>
              <w:sz w:val="24"/>
              <w:szCs w:val="24"/>
              <w:lang w:val="en-US"/>
            </w:rPr>
            <w:t>LY Johann</w:t>
          </w:r>
        </w:sdtContent>
      </w:sdt>
    </w:p>
    <w:p w14:paraId="215770E3" w14:textId="29A1ED6D" w:rsidR="005F0895" w:rsidRPr="00936A52" w:rsidRDefault="005F0895" w:rsidP="005F0895">
      <w:pPr>
        <w:pStyle w:val="NoSpacing"/>
        <w:ind w:right="71"/>
        <w:rPr>
          <w:rFonts w:asciiTheme="majorHAnsi" w:hAnsiTheme="majorHAnsi" w:cstheme="majorBidi"/>
          <w:sz w:val="24"/>
          <w:szCs w:val="24"/>
          <w:lang w:val="en-US"/>
        </w:rPr>
      </w:pPr>
      <w:r w:rsidRPr="00936A52">
        <w:rPr>
          <w:rFonts w:asciiTheme="majorHAnsi" w:hAnsiTheme="majorHAnsi" w:cstheme="majorBidi"/>
          <w:sz w:val="24"/>
          <w:szCs w:val="24"/>
          <w:lang w:val="en-US"/>
        </w:rPr>
        <w:t xml:space="preserve">                             TOUJANI Mohamed</w:t>
      </w:r>
    </w:p>
    <w:p w14:paraId="6A155A1B" w14:textId="4F61A365" w:rsidR="004947DE" w:rsidRPr="00936A52" w:rsidRDefault="004947DE" w:rsidP="001F46A0">
      <w:pPr>
        <w:pStyle w:val="NoSpacing"/>
        <w:ind w:right="71"/>
        <w:rPr>
          <w:sz w:val="24"/>
          <w:lang w:val="en-US"/>
        </w:rPr>
      </w:pPr>
      <w:r w:rsidRPr="00936A52">
        <w:rPr>
          <w:sz w:val="24"/>
          <w:lang w:val="en-US"/>
        </w:rPr>
        <w:t xml:space="preserve">Tuteur : </w:t>
      </w:r>
      <w:r w:rsidR="00963CE3" w:rsidRPr="00936A52">
        <w:rPr>
          <w:rFonts w:asciiTheme="majorHAnsi" w:hAnsiTheme="majorHAnsi" w:cstheme="majorHAnsi"/>
          <w:sz w:val="24"/>
          <w:lang w:val="en-US"/>
        </w:rPr>
        <w:t>FOUREY Sebastien</w:t>
      </w:r>
    </w:p>
    <w:p w14:paraId="046706F3" w14:textId="2AC67F57" w:rsidR="004947DE" w:rsidRPr="005F0895" w:rsidRDefault="004947DE" w:rsidP="00D605F9">
      <w:pPr>
        <w:pStyle w:val="NoSpacing"/>
        <w:ind w:right="71"/>
        <w:rPr>
          <w:sz w:val="24"/>
          <w:lang w:val="de-DE"/>
        </w:rPr>
      </w:pPr>
      <w:r w:rsidRPr="005F0895">
        <w:rPr>
          <w:sz w:val="24"/>
          <w:lang w:val="de-DE"/>
        </w:rPr>
        <w:t xml:space="preserve">Tuteur : </w:t>
      </w:r>
      <w:r w:rsidR="00190DF3" w:rsidRPr="005F0895">
        <w:rPr>
          <w:rFonts w:asciiTheme="majorHAnsi" w:hAnsiTheme="majorHAnsi" w:cstheme="majorHAnsi"/>
          <w:sz w:val="24"/>
          <w:lang w:val="de-DE"/>
        </w:rPr>
        <w:t>Karim</w:t>
      </w:r>
      <w:r w:rsidR="005F0895" w:rsidRPr="005F0895">
        <w:rPr>
          <w:rFonts w:asciiTheme="majorHAnsi" w:hAnsiTheme="majorHAnsi" w:cstheme="majorHAnsi"/>
          <w:sz w:val="24"/>
          <w:lang w:val="de-DE"/>
        </w:rPr>
        <w:t>-Eric Ziad-Fore</w:t>
      </w:r>
      <w:r w:rsidR="005F0895">
        <w:rPr>
          <w:rFonts w:asciiTheme="majorHAnsi" w:hAnsiTheme="majorHAnsi" w:cstheme="majorHAnsi"/>
          <w:sz w:val="24"/>
          <w:lang w:val="de-DE"/>
        </w:rPr>
        <w:t>st</w:t>
      </w:r>
    </w:p>
    <w:p w14:paraId="45FB0818" w14:textId="77777777" w:rsidR="004947DE" w:rsidRPr="005F0895" w:rsidRDefault="004947DE" w:rsidP="00504C4B">
      <w:pPr>
        <w:pStyle w:val="Paragraphe"/>
        <w:rPr>
          <w:lang w:val="de-DE"/>
        </w:rPr>
        <w:sectPr w:rsidR="004947DE" w:rsidRPr="005F0895" w:rsidSect="004947DE">
          <w:headerReference w:type="default" r:id="rId17"/>
          <w:type w:val="continuous"/>
          <w:pgSz w:w="11906" w:h="16838"/>
          <w:pgMar w:top="1417" w:right="1417" w:bottom="1560" w:left="1417" w:header="708" w:footer="708" w:gutter="0"/>
          <w:cols w:num="2" w:sep="1" w:space="708"/>
          <w:titlePg/>
          <w:docGrid w:linePitch="360"/>
        </w:sectPr>
      </w:pPr>
    </w:p>
    <w:p w14:paraId="049F31CB" w14:textId="77777777" w:rsidR="004947DE" w:rsidRPr="005F0895" w:rsidRDefault="004947DE" w:rsidP="00F10F6B">
      <w:pPr>
        <w:rPr>
          <w:lang w:val="de-DE"/>
        </w:rPr>
      </w:pPr>
    </w:p>
    <w:p w14:paraId="6C8BADE9" w14:textId="77777777" w:rsidR="004947DE" w:rsidRPr="005F0895" w:rsidRDefault="004947DE" w:rsidP="00504C4B">
      <w:pPr>
        <w:pStyle w:val="Paragraphe"/>
        <w:rPr>
          <w:lang w:val="de-DE"/>
        </w:rPr>
      </w:pPr>
      <w:r w:rsidRPr="00504C4B">
        <w:rPr>
          <w:noProof/>
          <w:lang w:eastAsia="fr-FR"/>
        </w:rPr>
        <w:drawing>
          <wp:anchor distT="0" distB="0" distL="114300" distR="114300" simplePos="0" relativeHeight="251658240" behindDoc="0" locked="1" layoutInCell="1" allowOverlap="1" wp14:anchorId="3ADB8955" wp14:editId="371C5B76">
            <wp:simplePos x="0" y="0"/>
            <wp:positionH relativeFrom="margin">
              <wp:align>center</wp:align>
            </wp:positionH>
            <wp:positionV relativeFrom="margin">
              <wp:posOffset>5372100</wp:posOffset>
            </wp:positionV>
            <wp:extent cx="2569210" cy="2839085"/>
            <wp:effectExtent l="0" t="0" r="0" b="0"/>
            <wp:wrapSquare wrapText="bothSides"/>
            <wp:docPr id="27" name="Graphiqu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oEnsicaen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1581C" w14:textId="77777777" w:rsidR="004947DE" w:rsidRPr="005F0895" w:rsidRDefault="004947DE" w:rsidP="00504C4B">
      <w:pPr>
        <w:pStyle w:val="Paragraphe"/>
        <w:rPr>
          <w:lang w:val="de-DE"/>
        </w:rPr>
        <w:sectPr w:rsidR="004947DE" w:rsidRPr="005F0895" w:rsidSect="004947DE">
          <w:headerReference w:type="default" r:id="rId20"/>
          <w:type w:val="continuous"/>
          <w:pgSz w:w="11906" w:h="16838"/>
          <w:pgMar w:top="1417" w:right="1417" w:bottom="1560" w:left="1417" w:header="708" w:footer="708" w:gutter="0"/>
          <w:cols w:space="708"/>
          <w:titlePg/>
          <w:docGrid w:linePitch="360"/>
        </w:sectPr>
      </w:pPr>
    </w:p>
    <w:p w14:paraId="6B1A6D4F" w14:textId="77777777" w:rsidR="00E2458A" w:rsidRDefault="00E2458A" w:rsidP="00D11987">
      <w:pPr>
        <w:pStyle w:val="Titrepetitavecsautdepage"/>
      </w:pPr>
      <w:r w:rsidRPr="00F93840">
        <w:t>Table des matières</w:t>
      </w:r>
    </w:p>
    <w:p w14:paraId="5C39D9DD" w14:textId="771B92BA" w:rsidR="00F7532D" w:rsidRDefault="00C2620E">
      <w:pPr>
        <w:pStyle w:val="TOC1"/>
        <w:rPr>
          <w:rFonts w:eastAsiaTheme="minorEastAsia"/>
          <w:b w:val="0"/>
          <w:kern w:val="2"/>
          <w:sz w:val="24"/>
          <w:szCs w:val="24"/>
          <w:lang w:eastAsia="fr-FR"/>
          <w14:ligatures w14:val="standardContextual"/>
        </w:rPr>
      </w:pPr>
      <w:r>
        <w:fldChar w:fldCharType="begin"/>
      </w:r>
      <w:r w:rsidR="00DF46A6">
        <w:instrText>TOC \o "1-3" \z \u \h</w:instrText>
      </w:r>
      <w:r>
        <w:fldChar w:fldCharType="separate"/>
      </w:r>
      <w:hyperlink w:anchor="_Toc167354878" w:history="1">
        <w:r w:rsidR="00F7532D" w:rsidRPr="0043517A">
          <w:rPr>
            <w:rStyle w:val="Hyperlink"/>
          </w:rPr>
          <w:t>1.</w:t>
        </w:r>
        <w:r w:rsidR="00F7532D">
          <w:rPr>
            <w:rFonts w:eastAsiaTheme="minorEastAsia"/>
            <w:b w:val="0"/>
            <w:kern w:val="2"/>
            <w:sz w:val="24"/>
            <w:szCs w:val="24"/>
            <w:lang w:eastAsia="fr-FR"/>
            <w14:ligatures w14:val="standardContextual"/>
          </w:rPr>
          <w:tab/>
        </w:r>
        <w:r w:rsidR="00F7532D" w:rsidRPr="0043517A">
          <w:rPr>
            <w:rStyle w:val="Hyperlink"/>
          </w:rPr>
          <w:t>Introduction</w:t>
        </w:r>
        <w:r w:rsidR="00F7532D">
          <w:rPr>
            <w:webHidden/>
          </w:rPr>
          <w:tab/>
        </w:r>
        <w:r w:rsidR="00F7532D">
          <w:rPr>
            <w:webHidden/>
          </w:rPr>
          <w:fldChar w:fldCharType="begin"/>
        </w:r>
        <w:r w:rsidR="00F7532D">
          <w:rPr>
            <w:webHidden/>
          </w:rPr>
          <w:instrText xml:space="preserve"> PAGEREF _Toc167354878 \h </w:instrText>
        </w:r>
        <w:r w:rsidR="00F7532D">
          <w:rPr>
            <w:webHidden/>
          </w:rPr>
        </w:r>
        <w:r w:rsidR="00F7532D">
          <w:rPr>
            <w:webHidden/>
          </w:rPr>
          <w:fldChar w:fldCharType="separate"/>
        </w:r>
        <w:r w:rsidR="00F7207A">
          <w:rPr>
            <w:webHidden/>
          </w:rPr>
          <w:t>3</w:t>
        </w:r>
        <w:r w:rsidR="00F7532D">
          <w:rPr>
            <w:webHidden/>
          </w:rPr>
          <w:fldChar w:fldCharType="end"/>
        </w:r>
      </w:hyperlink>
    </w:p>
    <w:p w14:paraId="3267CDE0" w14:textId="7C9F728E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79" w:history="1">
        <w:r w:rsidRPr="0043517A">
          <w:rPr>
            <w:rStyle w:val="Hyperlink"/>
          </w:rPr>
          <w:t>1.1.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Contexte et motivations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351D501" w14:textId="2D6EEE17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80" w:history="1">
        <w:r w:rsidRPr="0043517A">
          <w:rPr>
            <w:rStyle w:val="Hyperlink"/>
          </w:rPr>
          <w:t>1.2.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Position du problème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5655DE9" w14:textId="7EFCEAFF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81" w:history="1">
        <w:r w:rsidRPr="0043517A">
          <w:rPr>
            <w:rStyle w:val="Hyperlink"/>
          </w:rPr>
          <w:t>1.3.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Objectifs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CD05F41" w14:textId="19DF44C1" w:rsidR="00F7532D" w:rsidRDefault="00F7532D">
      <w:pPr>
        <w:pStyle w:val="TOC1"/>
        <w:rPr>
          <w:rFonts w:eastAsiaTheme="minorEastAsia"/>
          <w:b w:val="0"/>
          <w:kern w:val="2"/>
          <w:sz w:val="24"/>
          <w:szCs w:val="24"/>
          <w:lang w:eastAsia="fr-FR"/>
          <w14:ligatures w14:val="standardContextual"/>
        </w:rPr>
      </w:pPr>
      <w:hyperlink w:anchor="_Toc167354882" w:history="1">
        <w:r w:rsidRPr="0043517A">
          <w:rPr>
            <w:rStyle w:val="Hyperlink"/>
            <w:rFonts w:asciiTheme="majorHAnsi" w:eastAsiaTheme="majorEastAsia" w:hAnsiTheme="majorHAnsi" w:cstheme="majorBidi"/>
          </w:rPr>
          <w:t>2.</w:t>
        </w:r>
        <w:r>
          <w:rPr>
            <w:rFonts w:eastAsiaTheme="minorEastAsia"/>
            <w:b w:val="0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Organisation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0E30F84" w14:textId="0B001B24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83" w:history="1">
        <w:r w:rsidRPr="0043517A">
          <w:rPr>
            <w:rStyle w:val="Hyperlink"/>
          </w:rPr>
          <w:t>2.1.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Répartition des tâches et des responsabilités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1D6F8B2" w14:textId="7AD07532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84" w:history="1">
        <w:r w:rsidRPr="0043517A">
          <w:rPr>
            <w:rStyle w:val="Hyperlink"/>
          </w:rPr>
          <w:t>2.2.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Outils utilisés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F0F91EA" w14:textId="1BA6A6F7" w:rsidR="00F7532D" w:rsidRDefault="00F7532D">
      <w:pPr>
        <w:pStyle w:val="TOC1"/>
        <w:rPr>
          <w:rFonts w:eastAsiaTheme="minorEastAsia"/>
          <w:b w:val="0"/>
          <w:kern w:val="2"/>
          <w:sz w:val="24"/>
          <w:szCs w:val="24"/>
          <w:lang w:eastAsia="fr-FR"/>
          <w14:ligatures w14:val="standardContextual"/>
        </w:rPr>
      </w:pPr>
      <w:hyperlink w:anchor="_Toc167354885" w:history="1">
        <w:r w:rsidRPr="0043517A">
          <w:rPr>
            <w:rStyle w:val="Hyperlink"/>
            <w:rFonts w:asciiTheme="majorHAnsi" w:eastAsiaTheme="majorEastAsia" w:hAnsiTheme="majorHAnsi" w:cstheme="majorBidi"/>
          </w:rPr>
          <w:t>3.</w:t>
        </w:r>
        <w:r>
          <w:rPr>
            <w:rFonts w:eastAsiaTheme="minorEastAsia"/>
            <w:b w:val="0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Fonctionnement du GDC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35DADC4" w14:textId="75D43280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86" w:history="1">
        <w:r w:rsidRPr="0043517A">
          <w:rPr>
            <w:rStyle w:val="Hyperlink"/>
          </w:rPr>
          <w:t>3.1.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Présentation du gestionnaire de course (GDC)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BDFFBA3" w14:textId="36152FDE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87" w:history="1">
        <w:r w:rsidRPr="0043517A">
          <w:rPr>
            <w:rStyle w:val="Hyperlink"/>
          </w:rPr>
          <w:t>3.2.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Descriptions des circuits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AC58856" w14:textId="7C7E930A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88" w:history="1">
        <w:r w:rsidRPr="0043517A">
          <w:rPr>
            <w:rStyle w:val="Hyperlink"/>
          </w:rPr>
          <w:t>3.3.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Règles du GDC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70C2934" w14:textId="739863E8" w:rsidR="00F7532D" w:rsidRDefault="00F7532D">
      <w:pPr>
        <w:pStyle w:val="TOC1"/>
        <w:rPr>
          <w:rFonts w:eastAsiaTheme="minorEastAsia"/>
          <w:b w:val="0"/>
          <w:kern w:val="2"/>
          <w:sz w:val="24"/>
          <w:szCs w:val="24"/>
          <w:lang w:eastAsia="fr-FR"/>
          <w14:ligatures w14:val="standardContextual"/>
        </w:rPr>
      </w:pPr>
      <w:hyperlink w:anchor="_Toc167354889" w:history="1">
        <w:r w:rsidRPr="0043517A">
          <w:rPr>
            <w:rStyle w:val="Hyperlink"/>
            <w:rFonts w:asciiTheme="majorHAnsi" w:eastAsiaTheme="majorEastAsia" w:hAnsiTheme="majorHAnsi" w:cstheme="majorBidi"/>
          </w:rPr>
          <w:t>4.</w:t>
        </w:r>
        <w:r>
          <w:rPr>
            <w:rFonts w:eastAsiaTheme="minorEastAsia"/>
            <w:b w:val="0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Structures préliminaires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8958130" w14:textId="2F9120EF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90" w:history="1">
        <w:r w:rsidRPr="0043517A">
          <w:rPr>
            <w:rStyle w:val="Hyperlink"/>
          </w:rPr>
          <w:t>4.1.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Listes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A89EB59" w14:textId="13574549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91" w:history="1">
        <w:r w:rsidRPr="0043517A">
          <w:rPr>
            <w:rStyle w:val="Hyperlink"/>
          </w:rPr>
          <w:t>4.2.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Files de priorité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8169829" w14:textId="0EB91D92" w:rsidR="00F7532D" w:rsidRDefault="00F7532D">
      <w:pPr>
        <w:pStyle w:val="TOC1"/>
        <w:rPr>
          <w:rFonts w:eastAsiaTheme="minorEastAsia"/>
          <w:b w:val="0"/>
          <w:kern w:val="2"/>
          <w:sz w:val="24"/>
          <w:szCs w:val="24"/>
          <w:lang w:eastAsia="fr-FR"/>
          <w14:ligatures w14:val="standardContextual"/>
        </w:rPr>
      </w:pPr>
      <w:hyperlink w:anchor="_Toc167354892" w:history="1">
        <w:r w:rsidRPr="0043517A">
          <w:rPr>
            <w:rStyle w:val="Hyperlink"/>
            <w:rFonts w:asciiTheme="majorHAnsi" w:eastAsiaTheme="majorEastAsia" w:hAnsiTheme="majorHAnsi" w:cstheme="majorBidi"/>
          </w:rPr>
          <w:t>5.</w:t>
        </w:r>
        <w:r>
          <w:rPr>
            <w:rFonts w:eastAsiaTheme="minorEastAsia"/>
            <w:b w:val="0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Développement de la solution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5D84D24" w14:textId="73EDB3B1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93" w:history="1">
        <w:r w:rsidRPr="0043517A">
          <w:rPr>
            <w:rStyle w:val="Hyperlink"/>
          </w:rPr>
          <w:t>5.1.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Structure de l’arborescence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6141574" w14:textId="6725543A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94" w:history="1">
        <w:r w:rsidRPr="0043517A">
          <w:rPr>
            <w:rStyle w:val="Hyperlink"/>
          </w:rPr>
          <w:t>5.2.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Modélisation du circuit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B87BF88" w14:textId="5FF0CE51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95" w:history="1">
        <w:r w:rsidRPr="0043517A">
          <w:rPr>
            <w:rStyle w:val="Hyperlink"/>
          </w:rPr>
          <w:t>5.3.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Création du graphe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1CBADAE" w14:textId="78EBD1D6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96" w:history="1">
        <w:r w:rsidRPr="0043517A">
          <w:rPr>
            <w:rStyle w:val="Hyperlink"/>
          </w:rPr>
          <w:t>5.4.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Algorithme du plus court chemin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DD2CDFF" w14:textId="214E80E9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97" w:history="1">
        <w:r w:rsidRPr="0043517A">
          <w:rPr>
            <w:rStyle w:val="Hyperlink"/>
          </w:rPr>
          <w:t>5.5.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Gestion des vitesses et accélérations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B3564AF" w14:textId="289275D3" w:rsidR="00F7532D" w:rsidRDefault="00F7532D">
      <w:pPr>
        <w:pStyle w:val="TOC2"/>
        <w:rPr>
          <w:rFonts w:eastAsiaTheme="minorEastAsia"/>
          <w:kern w:val="2"/>
          <w:sz w:val="24"/>
          <w:szCs w:val="24"/>
          <w:lang w:eastAsia="fr-FR"/>
          <w14:ligatures w14:val="standardContextual"/>
        </w:rPr>
      </w:pPr>
      <w:hyperlink w:anchor="_Toc167354898" w:history="1">
        <w:r w:rsidRPr="0043517A">
          <w:rPr>
            <w:rStyle w:val="Hyperlink"/>
          </w:rPr>
          <w:t>5.6.</w:t>
        </w:r>
        <w:r>
          <w:rPr>
            <w:rFonts w:eastAsiaTheme="minorEastAsia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Gestion des collisions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A647E7D" w14:textId="552C455B" w:rsidR="00F7532D" w:rsidRDefault="00F7532D">
      <w:pPr>
        <w:pStyle w:val="TOC1"/>
        <w:rPr>
          <w:rFonts w:eastAsiaTheme="minorEastAsia"/>
          <w:b w:val="0"/>
          <w:kern w:val="2"/>
          <w:sz w:val="24"/>
          <w:szCs w:val="24"/>
          <w:lang w:eastAsia="fr-FR"/>
          <w14:ligatures w14:val="standardContextual"/>
        </w:rPr>
      </w:pPr>
      <w:hyperlink w:anchor="_Toc167354899" w:history="1">
        <w:r w:rsidRPr="0043517A">
          <w:rPr>
            <w:rStyle w:val="Hyperlink"/>
          </w:rPr>
          <w:t>6.</w:t>
        </w:r>
        <w:r>
          <w:rPr>
            <w:rFonts w:eastAsiaTheme="minorEastAsia"/>
            <w:b w:val="0"/>
            <w:kern w:val="2"/>
            <w:sz w:val="24"/>
            <w:szCs w:val="24"/>
            <w:lang w:eastAsia="fr-FR"/>
            <w14:ligatures w14:val="standardContextual"/>
          </w:rPr>
          <w:tab/>
        </w:r>
        <w:r w:rsidRPr="0043517A">
          <w:rPr>
            <w:rStyle w:val="Hyperlink"/>
          </w:rPr>
          <w:t>Conclusion et Perspectives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_Toc167354899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7207A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BD8608D" w14:textId="7C55776B" w:rsidR="4103A211" w:rsidRDefault="00C2620E" w:rsidP="60EAF4DA">
      <w:pPr>
        <w:pStyle w:val="TOC2"/>
        <w:tabs>
          <w:tab w:val="clear" w:pos="9062"/>
          <w:tab w:val="left" w:pos="660"/>
          <w:tab w:val="right" w:pos="9060"/>
        </w:tabs>
      </w:pPr>
      <w:r>
        <w:fldChar w:fldCharType="end"/>
      </w:r>
    </w:p>
    <w:p w14:paraId="28EDB8E9" w14:textId="2859F65E" w:rsidR="4103A211" w:rsidRDefault="4103A211" w:rsidP="00936A52">
      <w:pPr>
        <w:pStyle w:val="Paragraphe"/>
        <w:ind w:firstLine="0"/>
      </w:pPr>
    </w:p>
    <w:p w14:paraId="1F73C631" w14:textId="77777777" w:rsidR="00874A12" w:rsidRDefault="00874A12" w:rsidP="00936A52">
      <w:pPr>
        <w:pStyle w:val="Paragraphe"/>
        <w:ind w:firstLine="0"/>
      </w:pPr>
    </w:p>
    <w:p w14:paraId="238D8B90" w14:textId="3585008E" w:rsidR="46F5EAB0" w:rsidRPr="00F7532D" w:rsidRDefault="1CE16C06" w:rsidP="008D667D">
      <w:pPr>
        <w:pStyle w:val="Heading1"/>
      </w:pPr>
      <w:bookmarkStart w:id="1" w:name="_Toc167354878"/>
      <w:r w:rsidRPr="00F7532D">
        <w:t>Introduction</w:t>
      </w:r>
      <w:bookmarkEnd w:id="1"/>
    </w:p>
    <w:p w14:paraId="7CF4F5B9" w14:textId="2669CE61" w:rsidR="00F70222" w:rsidRPr="00122FBF" w:rsidRDefault="1ADF08F9" w:rsidP="00D11987">
      <w:pPr>
        <w:pStyle w:val="Heading2"/>
      </w:pPr>
      <w:bookmarkStart w:id="2" w:name="_Toc167354879"/>
      <w:r>
        <w:t>Contexte et motivations du projet</w:t>
      </w:r>
      <w:bookmarkEnd w:id="2"/>
    </w:p>
    <w:p w14:paraId="1F35A2C1" w14:textId="218AA92F" w:rsidR="56F2F22E" w:rsidRDefault="56F2F22E" w:rsidP="4F3FFE74">
      <w:pPr>
        <w:pStyle w:val="Paragraphe"/>
      </w:pPr>
      <w:r>
        <w:t xml:space="preserve">Ce rapport présente la conception et l’implémentation du comportement d’une voiture </w:t>
      </w:r>
      <w:r w:rsidR="3F382275">
        <w:t xml:space="preserve">autonome sur </w:t>
      </w:r>
      <w:r>
        <w:t>un circuit 2D</w:t>
      </w:r>
      <w:r w:rsidR="1897E835">
        <w:t xml:space="preserve">. Ce projet s’inscrit dans le cadre de notre cursus informatique </w:t>
      </w:r>
      <w:r w:rsidR="321C44EC">
        <w:t xml:space="preserve">de première année </w:t>
      </w:r>
      <w:r w:rsidR="1897E835">
        <w:t>au sein de l’ENSICAEN</w:t>
      </w:r>
      <w:r w:rsidR="455A9259">
        <w:t xml:space="preserve"> mettant en application</w:t>
      </w:r>
      <w:r w:rsidR="2A4933F7">
        <w:t xml:space="preserve"> nos connaissances en algorithmique et gestion de projet. L’objectif princi</w:t>
      </w:r>
      <w:r w:rsidR="2D679137">
        <w:t>pal est de développer un comportement autonome pour une voiture évoluant sur un circuit en deux dimensions</w:t>
      </w:r>
      <w:r w:rsidR="443E63AC">
        <w:t>.</w:t>
      </w:r>
    </w:p>
    <w:p w14:paraId="57EAEBE0" w14:textId="59A435D9" w:rsidR="008D2C53" w:rsidRPr="00FC1152" w:rsidRDefault="49E04B51" w:rsidP="00D11987">
      <w:pPr>
        <w:pStyle w:val="Heading2"/>
      </w:pPr>
      <w:bookmarkStart w:id="3" w:name="_Toc479667879"/>
      <w:r>
        <w:t xml:space="preserve"> </w:t>
      </w:r>
      <w:bookmarkStart w:id="4" w:name="_Toc167354880"/>
      <w:r w:rsidR="360DB878">
        <w:t>Position du problème</w:t>
      </w:r>
      <w:bookmarkEnd w:id="3"/>
      <w:bookmarkEnd w:id="4"/>
    </w:p>
    <w:p w14:paraId="3FF64956" w14:textId="798E84A6" w:rsidR="0013168C" w:rsidRPr="0013168C" w:rsidRDefault="5F04A4CF" w:rsidP="4F3FFE74">
      <w:pPr>
        <w:pStyle w:val="Paragraphe"/>
      </w:pPr>
      <w:r>
        <w:t xml:space="preserve">Le problème est de concevoir et d’implémenter un comportement autonome pour une voiture sur un circuit </w:t>
      </w:r>
      <w:r w:rsidR="04700524">
        <w:t>en deux dimensions. Ce projet nous amène à faire preuve d’une capacité</w:t>
      </w:r>
      <w:r w:rsidR="74201BB2">
        <w:t xml:space="preserve"> à gérer les contraintes de circuit, de vitesses, d’accélération, </w:t>
      </w:r>
      <w:r w:rsidR="65DF9BDC">
        <w:t xml:space="preserve">de </w:t>
      </w:r>
      <w:r w:rsidR="74201BB2">
        <w:t>consommation de carburant tout en intégran</w:t>
      </w:r>
      <w:r w:rsidR="34003254">
        <w:t xml:space="preserve">t un algorithme de plus court chemin. </w:t>
      </w:r>
      <w:r w:rsidR="007432BE">
        <w:t>Le déroulement de la course se fait en interaction continue avec le gestionnaire de course fourni par l’école.</w:t>
      </w:r>
    </w:p>
    <w:p w14:paraId="568C3411" w14:textId="19C23AC6" w:rsidR="0013168C" w:rsidRPr="0013168C" w:rsidRDefault="6813C2F2" w:rsidP="4F3FFE74">
      <w:pPr>
        <w:pStyle w:val="Heading2"/>
      </w:pPr>
      <w:bookmarkStart w:id="5" w:name="_Toc167354881"/>
      <w:r>
        <w:t>Objectifs du projet</w:t>
      </w:r>
      <w:bookmarkEnd w:id="5"/>
    </w:p>
    <w:p w14:paraId="34D181C7" w14:textId="4AD4D4ED" w:rsidR="0013168C" w:rsidRPr="0013168C" w:rsidRDefault="1C47BB8B" w:rsidP="4F3FFE74">
      <w:pPr>
        <w:pStyle w:val="Paragraphe"/>
      </w:pPr>
      <w:r>
        <w:t>Les objectifs principaux du projet sont les suivants :</w:t>
      </w:r>
    </w:p>
    <w:p w14:paraId="7D8C8441" w14:textId="049653C7" w:rsidR="0013168C" w:rsidRPr="0013168C" w:rsidRDefault="3B4995EA" w:rsidP="4F3FFE74">
      <w:pPr>
        <w:pStyle w:val="Paragraphe"/>
        <w:numPr>
          <w:ilvl w:val="0"/>
          <w:numId w:val="5"/>
        </w:numPr>
      </w:pPr>
      <w:r>
        <w:t>Comprendre le fonctionnement du gestionnaire de course</w:t>
      </w:r>
    </w:p>
    <w:p w14:paraId="3359F361" w14:textId="04144B12" w:rsidR="0013168C" w:rsidRPr="0013168C" w:rsidRDefault="6E6F14FB" w:rsidP="4F3FFE74">
      <w:pPr>
        <w:pStyle w:val="Paragraphe"/>
        <w:numPr>
          <w:ilvl w:val="0"/>
          <w:numId w:val="5"/>
        </w:numPr>
      </w:pPr>
      <w:r>
        <w:t>Concevoir une stratégie globale du comportement de la voiture</w:t>
      </w:r>
    </w:p>
    <w:p w14:paraId="06044758" w14:textId="249969F8" w:rsidR="0013168C" w:rsidRPr="0013168C" w:rsidRDefault="6E6F14FB" w:rsidP="4F3FFE74">
      <w:pPr>
        <w:pStyle w:val="Paragraphe"/>
        <w:numPr>
          <w:ilvl w:val="0"/>
          <w:numId w:val="5"/>
        </w:numPr>
      </w:pPr>
      <w:r>
        <w:t>Définir et implémenter les structures de données nécessaires pour représenter le circuit ainsi que notre pilote.</w:t>
      </w:r>
    </w:p>
    <w:p w14:paraId="0E482E36" w14:textId="65FC560B" w:rsidR="0013168C" w:rsidRPr="0013168C" w:rsidRDefault="61696EB9" w:rsidP="4F3FFE74">
      <w:pPr>
        <w:pStyle w:val="Paragraphe"/>
        <w:numPr>
          <w:ilvl w:val="0"/>
          <w:numId w:val="5"/>
        </w:numPr>
      </w:pPr>
      <w:r>
        <w:t xml:space="preserve">Déterminer le chemin optimal en implémentant un </w:t>
      </w:r>
      <w:r w:rsidR="5C70B49D">
        <w:t>algorithme de plus court chemin</w:t>
      </w:r>
    </w:p>
    <w:p w14:paraId="38F6F4CF" w14:textId="631071F7" w:rsidR="0013168C" w:rsidRPr="001D60BE" w:rsidRDefault="392F9FFE" w:rsidP="001D60BE">
      <w:pPr>
        <w:pStyle w:val="Paragraphe"/>
        <w:numPr>
          <w:ilvl w:val="0"/>
          <w:numId w:val="5"/>
        </w:numPr>
      </w:pPr>
      <w:r>
        <w:t>Mettre au point la lecture et l’écriture des informations entre le pilote et le gestionnaire de course</w:t>
      </w:r>
      <w:r w:rsidR="40EF8940">
        <w:t xml:space="preserve"> (GDC)</w:t>
      </w:r>
    </w:p>
    <w:p w14:paraId="7B8A5C8A" w14:textId="37F7D913" w:rsidR="00122493" w:rsidRPr="008D667D" w:rsidRDefault="001D60BE" w:rsidP="008D667D">
      <w:pPr>
        <w:pStyle w:val="Heading1"/>
      </w:pPr>
      <w:bookmarkStart w:id="6" w:name="_Toc167354882"/>
      <w:r w:rsidRPr="008D667D">
        <w:t>Organisation du projet</w:t>
      </w:r>
      <w:bookmarkEnd w:id="6"/>
    </w:p>
    <w:p w14:paraId="0EFE9DC0" w14:textId="5B9EF0D7" w:rsidR="0013168C" w:rsidRPr="0013168C" w:rsidRDefault="1F761C56" w:rsidP="00122493">
      <w:pPr>
        <w:pStyle w:val="Heading2"/>
      </w:pPr>
      <w:bookmarkStart w:id="7" w:name="_Toc167354883"/>
      <w:r>
        <w:t>Répartition des tâches et des responsabilités</w:t>
      </w:r>
      <w:bookmarkEnd w:id="7"/>
    </w:p>
    <w:p w14:paraId="00270911" w14:textId="43FCBC0E" w:rsidR="0013168C" w:rsidRPr="0013168C" w:rsidRDefault="5EF92973" w:rsidP="4F3FFE74">
      <w:pPr>
        <w:pStyle w:val="Paragraphe"/>
      </w:pPr>
      <w:r>
        <w:t xml:space="preserve">Dans le cadre de ce projet réalisé en binôme, </w:t>
      </w:r>
      <w:r w:rsidR="6BBA6B19">
        <w:t>la répartition des rôles a été repartie de manière égale</w:t>
      </w:r>
      <w:r w:rsidR="6F758560">
        <w:t xml:space="preserve"> et flexible, favorisant </w:t>
      </w:r>
      <w:r w:rsidR="0EB8F7DB">
        <w:t xml:space="preserve">ainsi la </w:t>
      </w:r>
      <w:r w:rsidR="6F758560">
        <w:t>bonne ge</w:t>
      </w:r>
      <w:r w:rsidR="734BAF56">
        <w:t>sti</w:t>
      </w:r>
      <w:r w:rsidR="6F758560">
        <w:t>on du projet.</w:t>
      </w:r>
    </w:p>
    <w:p w14:paraId="3DB2F122" w14:textId="75F154DF" w:rsidR="0013168C" w:rsidRPr="0013168C" w:rsidRDefault="2BA8D3DE" w:rsidP="4F3FFE74">
      <w:pPr>
        <w:pStyle w:val="Heading2"/>
      </w:pPr>
      <w:bookmarkStart w:id="8" w:name="_Toc167354884"/>
      <w:r>
        <w:t>Outils utilisés</w:t>
      </w:r>
      <w:bookmarkEnd w:id="8"/>
    </w:p>
    <w:p w14:paraId="5E29AE0D" w14:textId="6FF802E6" w:rsidR="0013168C" w:rsidRPr="0013168C" w:rsidRDefault="66AA4545" w:rsidP="4F3FFE74">
      <w:pPr>
        <w:pStyle w:val="Paragraphe"/>
      </w:pPr>
      <w:r>
        <w:t xml:space="preserve">Dans le cadre de ce projet, nous avons utilisé différents outils afin de garantir </w:t>
      </w:r>
      <w:r w:rsidR="36035644">
        <w:t>la qualité et la collaboration au sein de notre binôme. Ces outils sont les suivants :</w:t>
      </w:r>
    </w:p>
    <w:p w14:paraId="7BA8748F" w14:textId="2BA8796C" w:rsidR="0013168C" w:rsidRPr="0013168C" w:rsidRDefault="36035644" w:rsidP="4F3FFE74">
      <w:pPr>
        <w:pStyle w:val="Paragraphe"/>
        <w:ind w:firstLine="0"/>
      </w:pPr>
      <w:r>
        <w:t>Outils de communication :</w:t>
      </w:r>
    </w:p>
    <w:p w14:paraId="77D075C5" w14:textId="7BD702CF" w:rsidR="0013168C" w:rsidRPr="0013168C" w:rsidRDefault="36035644" w:rsidP="4F3FFE74">
      <w:pPr>
        <w:pStyle w:val="Paragraphe"/>
        <w:numPr>
          <w:ilvl w:val="0"/>
          <w:numId w:val="3"/>
        </w:numPr>
      </w:pPr>
      <w:r>
        <w:t>GitHub</w:t>
      </w:r>
    </w:p>
    <w:p w14:paraId="4781A2A3" w14:textId="40ADBFDF" w:rsidR="0013168C" w:rsidRPr="0013168C" w:rsidRDefault="36035644" w:rsidP="4F3FFE74">
      <w:pPr>
        <w:pStyle w:val="Paragraphe"/>
        <w:ind w:firstLine="0"/>
      </w:pPr>
      <w:r>
        <w:t>Outils techniques :</w:t>
      </w:r>
    </w:p>
    <w:p w14:paraId="214537EE" w14:textId="3601C195" w:rsidR="0013168C" w:rsidRPr="0013168C" w:rsidRDefault="36035644" w:rsidP="4F3FFE74">
      <w:pPr>
        <w:pStyle w:val="Paragraphe"/>
        <w:numPr>
          <w:ilvl w:val="0"/>
          <w:numId w:val="1"/>
        </w:numPr>
      </w:pPr>
      <w:r>
        <w:t xml:space="preserve">Langage de programmation C </w:t>
      </w:r>
    </w:p>
    <w:p w14:paraId="25710FB9" w14:textId="4152F3F2" w:rsidR="0013168C" w:rsidRPr="0013168C" w:rsidRDefault="36035644" w:rsidP="4F3FFE74">
      <w:pPr>
        <w:pStyle w:val="Paragraphe"/>
        <w:numPr>
          <w:ilvl w:val="0"/>
          <w:numId w:val="2"/>
        </w:numPr>
      </w:pPr>
      <w:r>
        <w:t>Vim</w:t>
      </w:r>
    </w:p>
    <w:p w14:paraId="39F698FA" w14:textId="77C1E21C" w:rsidR="0013168C" w:rsidRPr="0013168C" w:rsidRDefault="36035644" w:rsidP="4F3FFE74">
      <w:pPr>
        <w:pStyle w:val="Paragraphe"/>
        <w:numPr>
          <w:ilvl w:val="0"/>
          <w:numId w:val="2"/>
        </w:numPr>
      </w:pPr>
      <w:r>
        <w:t>Visual Studio Code</w:t>
      </w:r>
    </w:p>
    <w:p w14:paraId="2A4F1BF4" w14:textId="3F1164D2" w:rsidR="0013168C" w:rsidRPr="0013168C" w:rsidRDefault="36035644" w:rsidP="00122493">
      <w:pPr>
        <w:pStyle w:val="Paragraphe"/>
        <w:numPr>
          <w:ilvl w:val="0"/>
          <w:numId w:val="2"/>
        </w:numPr>
      </w:pPr>
      <w:r>
        <w:t>Gestionnaire de course</w:t>
      </w:r>
    </w:p>
    <w:p w14:paraId="7C42143E" w14:textId="313253E5" w:rsidR="00122493" w:rsidRPr="00BE156F" w:rsidRDefault="001D60BE" w:rsidP="00BE156F">
      <w:pPr>
        <w:pStyle w:val="Heading1"/>
      </w:pPr>
      <w:bookmarkStart w:id="9" w:name="_Toc167354885"/>
      <w:r w:rsidRPr="00BE156F">
        <w:t>Fonctionnement du GDC</w:t>
      </w:r>
      <w:bookmarkEnd w:id="9"/>
    </w:p>
    <w:p w14:paraId="244FF296" w14:textId="72526D3E" w:rsidR="0013168C" w:rsidRPr="0013168C" w:rsidRDefault="571A9165" w:rsidP="002808C3">
      <w:pPr>
        <w:pStyle w:val="Heading2"/>
      </w:pPr>
      <w:bookmarkStart w:id="10" w:name="_Toc167354886"/>
      <w:r>
        <w:t>Présentation du gestionnaire de course (GDC)</w:t>
      </w:r>
      <w:bookmarkEnd w:id="10"/>
    </w:p>
    <w:p w14:paraId="5D8D5342" w14:textId="77777777" w:rsidR="00886E67" w:rsidRDefault="0E14F783" w:rsidP="00886E67">
      <w:pPr>
        <w:pStyle w:val="Paragraphe"/>
        <w:keepNext/>
        <w:jc w:val="center"/>
      </w:pPr>
      <w:r>
        <w:rPr>
          <w:noProof/>
        </w:rPr>
        <w:drawing>
          <wp:inline distT="0" distB="0" distL="0" distR="0" wp14:anchorId="2ACC7903" wp14:editId="097E85E3">
            <wp:extent cx="4367850" cy="3400425"/>
            <wp:effectExtent l="0" t="0" r="0" b="0"/>
            <wp:docPr id="2045901126" name="Picture 204590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D580" w14:textId="698B31E3" w:rsidR="0013168C" w:rsidRPr="0013168C" w:rsidRDefault="00886E67" w:rsidP="00886E67">
      <w:pPr>
        <w:pStyle w:val="Caption"/>
      </w:pPr>
      <w:bookmarkStart w:id="11" w:name="_Toc1673218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207A">
        <w:rPr>
          <w:noProof/>
        </w:rPr>
        <w:t>1</w:t>
      </w:r>
      <w:r>
        <w:fldChar w:fldCharType="end"/>
      </w:r>
      <w:r>
        <w:t xml:space="preserve"> GDC</w:t>
      </w:r>
      <w:bookmarkEnd w:id="11"/>
    </w:p>
    <w:p w14:paraId="364C9949" w14:textId="175BD9E7" w:rsidR="0013168C" w:rsidRPr="0013168C" w:rsidRDefault="548439C8" w:rsidP="4F3FFE74">
      <w:pPr>
        <w:pStyle w:val="Heading2"/>
      </w:pPr>
      <w:bookmarkStart w:id="12" w:name="_Toc167354887"/>
      <w:r>
        <w:t>Description</w:t>
      </w:r>
      <w:r w:rsidR="35AEA233">
        <w:t xml:space="preserve">s </w:t>
      </w:r>
      <w:r>
        <w:t>d</w:t>
      </w:r>
      <w:r w:rsidR="299FBCAF">
        <w:t xml:space="preserve">es </w:t>
      </w:r>
      <w:r>
        <w:t>circuit</w:t>
      </w:r>
      <w:r w:rsidR="74F929B1">
        <w:t>s</w:t>
      </w:r>
      <w:bookmarkEnd w:id="12"/>
    </w:p>
    <w:p w14:paraId="0ED30357" w14:textId="0E77E180" w:rsidR="4103A211" w:rsidRDefault="20CEEF68" w:rsidP="00804F8C">
      <w:pPr>
        <w:pStyle w:val="Paragraphe"/>
      </w:pPr>
      <w:r>
        <w:t xml:space="preserve">Chaque circuit est représenté par des caractère ASCII </w:t>
      </w:r>
      <w:r w:rsidR="7A459C8C">
        <w:t>ainsi que de 3 entiers représentant dans l’ordre la largeur et la hauteur du circuit ainsi que la quantité de carburant disponible au départ de la course.</w:t>
      </w:r>
    </w:p>
    <w:p w14:paraId="7BF6FCF6" w14:textId="05065471" w:rsidR="003445BD" w:rsidRDefault="003445BD" w:rsidP="003445BD">
      <w:pPr>
        <w:pStyle w:val="Caption"/>
        <w:keepNext/>
      </w:pPr>
      <w:bookmarkStart w:id="13" w:name="_Toc167321818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F7207A">
        <w:rPr>
          <w:noProof/>
        </w:rPr>
        <w:t>1</w:t>
      </w:r>
      <w:r>
        <w:fldChar w:fldCharType="end"/>
      </w:r>
      <w:r>
        <w:t xml:space="preserve"> Type de sol</w:t>
      </w:r>
      <w:bookmarkEnd w:id="13"/>
    </w:p>
    <w:tbl>
      <w:tblPr>
        <w:tblStyle w:val="GridTable4-Accent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835"/>
        <w:gridCol w:w="2835"/>
        <w:gridCol w:w="2835"/>
      </w:tblGrid>
      <w:tr w:rsidR="4F3FFE74" w14:paraId="4CE6B4C1" w14:textId="77777777" w:rsidTr="4F3FFE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0AE10F77" w14:textId="653166CB" w:rsidR="65AE0981" w:rsidRDefault="65AE0981" w:rsidP="4F3FFE74">
            <w:pPr>
              <w:pStyle w:val="Paragraphe"/>
              <w:jc w:val="center"/>
            </w:pPr>
            <w:r>
              <w:t>Nom</w:t>
            </w:r>
          </w:p>
        </w:tc>
        <w:tc>
          <w:tcPr>
            <w:tcW w:w="2835" w:type="dxa"/>
            <w:vAlign w:val="center"/>
          </w:tcPr>
          <w:p w14:paraId="52BB65D7" w14:textId="6DC28907" w:rsidR="65AE0981" w:rsidRDefault="65AE0981" w:rsidP="4F3FFE74">
            <w:pPr>
              <w:pStyle w:val="Paragraph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Symbole</w:t>
            </w:r>
          </w:p>
        </w:tc>
        <w:tc>
          <w:tcPr>
            <w:tcW w:w="2835" w:type="dxa"/>
            <w:vAlign w:val="center"/>
          </w:tcPr>
          <w:p w14:paraId="797A9430" w14:textId="3E3EC4E4" w:rsidR="65AE0981" w:rsidRDefault="65AE0981" w:rsidP="4F3FFE74">
            <w:pPr>
              <w:pStyle w:val="Paragraph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4F3FFE74" w14:paraId="013E9282" w14:textId="77777777" w:rsidTr="4F3FFE7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58B6A9CA" w14:textId="7664A321" w:rsidR="65AE0981" w:rsidRDefault="65AE0981" w:rsidP="4F3FFE74">
            <w:pPr>
              <w:pStyle w:val="Paragraphe"/>
              <w:jc w:val="center"/>
            </w:pPr>
            <w:r>
              <w:t>Piste</w:t>
            </w:r>
          </w:p>
        </w:tc>
        <w:tc>
          <w:tcPr>
            <w:tcW w:w="2835" w:type="dxa"/>
            <w:vAlign w:val="center"/>
          </w:tcPr>
          <w:p w14:paraId="77CFCBAC" w14:textId="7451564E" w:rsidR="65AE0981" w:rsidRDefault="65AE0981" w:rsidP="4F3FFE74">
            <w:pPr>
              <w:pStyle w:val="Paragraph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</w:t>
            </w:r>
          </w:p>
        </w:tc>
        <w:tc>
          <w:tcPr>
            <w:tcW w:w="2835" w:type="dxa"/>
            <w:vAlign w:val="center"/>
          </w:tcPr>
          <w:p w14:paraId="61778A9C" w14:textId="19A51748" w:rsidR="65AE0981" w:rsidRDefault="65AE0981" w:rsidP="4F3FFE74">
            <w:pPr>
              <w:pStyle w:val="Paragraph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Zone de piste normale</w:t>
            </w:r>
          </w:p>
        </w:tc>
      </w:tr>
      <w:tr w:rsidR="4F3FFE74" w14:paraId="6ED90C46" w14:textId="77777777" w:rsidTr="4F3FFE7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77A75FC2" w14:textId="61E8759C" w:rsidR="65AE0981" w:rsidRDefault="65AE0981" w:rsidP="4F3FFE74">
            <w:pPr>
              <w:pStyle w:val="Paragraphe"/>
              <w:jc w:val="center"/>
            </w:pPr>
            <w:r>
              <w:t>Sable</w:t>
            </w:r>
          </w:p>
        </w:tc>
        <w:tc>
          <w:tcPr>
            <w:tcW w:w="2835" w:type="dxa"/>
            <w:vAlign w:val="center"/>
          </w:tcPr>
          <w:p w14:paraId="7CE975D4" w14:textId="0E7E9C39" w:rsidR="65AE0981" w:rsidRDefault="65AE0981" w:rsidP="4F3FFE74">
            <w:pPr>
              <w:pStyle w:val="Paragraph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~</w:t>
            </w:r>
          </w:p>
        </w:tc>
        <w:tc>
          <w:tcPr>
            <w:tcW w:w="2835" w:type="dxa"/>
            <w:vAlign w:val="center"/>
          </w:tcPr>
          <w:p w14:paraId="69E2F4C5" w14:textId="481BAA8A" w:rsidR="65AE0981" w:rsidRDefault="65AE0981" w:rsidP="4F3FFE74">
            <w:pPr>
              <w:pStyle w:val="Paragraph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Ralentit fortement la voiture</w:t>
            </w:r>
          </w:p>
        </w:tc>
      </w:tr>
      <w:tr w:rsidR="4F3FFE74" w14:paraId="65D72D14" w14:textId="77777777" w:rsidTr="4F3FFE7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06912628" w14:textId="42968B70" w:rsidR="65AE0981" w:rsidRDefault="65AE0981" w:rsidP="4F3FFE74">
            <w:pPr>
              <w:pStyle w:val="Paragraphe"/>
              <w:jc w:val="center"/>
            </w:pPr>
            <w:r>
              <w:t>Hors-piste</w:t>
            </w:r>
          </w:p>
        </w:tc>
        <w:tc>
          <w:tcPr>
            <w:tcW w:w="2835" w:type="dxa"/>
            <w:vAlign w:val="center"/>
          </w:tcPr>
          <w:p w14:paraId="061141D3" w14:textId="3DB2F04F" w:rsidR="65AE0981" w:rsidRDefault="65AE0981" w:rsidP="4F3FFE74">
            <w:pPr>
              <w:pStyle w:val="Paragraph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</w:t>
            </w:r>
          </w:p>
        </w:tc>
        <w:tc>
          <w:tcPr>
            <w:tcW w:w="2835" w:type="dxa"/>
            <w:vAlign w:val="center"/>
          </w:tcPr>
          <w:p w14:paraId="5FD22BBE" w14:textId="30A1E5FB" w:rsidR="65AE0981" w:rsidRDefault="65AE0981" w:rsidP="4F3FFE74">
            <w:pPr>
              <w:pStyle w:val="Paragraph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Terrain inaccessible</w:t>
            </w:r>
          </w:p>
        </w:tc>
      </w:tr>
      <w:tr w:rsidR="4F3FFE74" w14:paraId="54601ABF" w14:textId="77777777" w:rsidTr="4F3FFE7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28FEEDE3" w14:textId="6FE2BD68" w:rsidR="65AE0981" w:rsidRDefault="65AE0981" w:rsidP="4F3FFE74">
            <w:pPr>
              <w:pStyle w:val="Paragraphe"/>
              <w:jc w:val="center"/>
            </w:pPr>
            <w:r>
              <w:t>Arrivée</w:t>
            </w:r>
          </w:p>
        </w:tc>
        <w:tc>
          <w:tcPr>
            <w:tcW w:w="2835" w:type="dxa"/>
            <w:vAlign w:val="center"/>
          </w:tcPr>
          <w:p w14:paraId="63C1972A" w14:textId="31EEC2EA" w:rsidR="65AE0981" w:rsidRDefault="65AE0981" w:rsidP="4F3FFE74">
            <w:pPr>
              <w:pStyle w:val="Paragraph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=</w:t>
            </w:r>
          </w:p>
        </w:tc>
        <w:tc>
          <w:tcPr>
            <w:tcW w:w="2835" w:type="dxa"/>
            <w:vAlign w:val="center"/>
          </w:tcPr>
          <w:p w14:paraId="48915F07" w14:textId="0A879A0C" w:rsidR="65AE0981" w:rsidRDefault="65AE0981" w:rsidP="4F3FFE74">
            <w:pPr>
              <w:pStyle w:val="Paragraph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Atteindre ce type de sol</w:t>
            </w:r>
          </w:p>
        </w:tc>
      </w:tr>
    </w:tbl>
    <w:p w14:paraId="2C4C11B8" w14:textId="400483B7" w:rsidR="0013168C" w:rsidRPr="0013168C" w:rsidRDefault="0013168C" w:rsidP="00804F8C">
      <w:pPr>
        <w:pStyle w:val="Paragraphe"/>
        <w:ind w:firstLine="0"/>
      </w:pPr>
    </w:p>
    <w:p w14:paraId="0E9AD398" w14:textId="77777777" w:rsidR="00CA10C7" w:rsidRDefault="672B6500" w:rsidP="00CA10C7">
      <w:pPr>
        <w:pStyle w:val="Paragraphe"/>
        <w:keepNext/>
        <w:jc w:val="center"/>
      </w:pPr>
      <w:r>
        <w:rPr>
          <w:noProof/>
        </w:rPr>
        <w:drawing>
          <wp:inline distT="0" distB="0" distL="0" distR="0" wp14:anchorId="7F64A7AF" wp14:editId="6107F63E">
            <wp:extent cx="2917879" cy="3700875"/>
            <wp:effectExtent l="0" t="0" r="0" b="0"/>
            <wp:docPr id="100268337" name="Picture 100268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79" cy="37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CD1A" w14:textId="56DBD727" w:rsidR="0013168C" w:rsidRPr="002808C3" w:rsidRDefault="00CA10C7" w:rsidP="002808C3">
      <w:pPr>
        <w:pStyle w:val="Caption"/>
      </w:pPr>
      <w:bookmarkStart w:id="14" w:name="_Toc1673218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207A">
        <w:rPr>
          <w:noProof/>
        </w:rPr>
        <w:t>2</w:t>
      </w:r>
      <w:r>
        <w:fldChar w:fldCharType="end"/>
      </w:r>
      <w:r w:rsidR="00E01CD9">
        <w:t xml:space="preserve"> </w:t>
      </w:r>
      <w:r w:rsidR="0056561D">
        <w:t>Exemple de carte</w:t>
      </w:r>
      <w:bookmarkStart w:id="15" w:name="_Ref386185244"/>
      <w:bookmarkStart w:id="16" w:name="_Ref386185248"/>
      <w:bookmarkEnd w:id="14"/>
      <w:bookmarkEnd w:id="15"/>
      <w:bookmarkEnd w:id="16"/>
    </w:p>
    <w:p w14:paraId="64F2CB2D" w14:textId="4FB6AC48" w:rsidR="0013168C" w:rsidRPr="0013168C" w:rsidRDefault="6E7020C6" w:rsidP="4F3FFE74">
      <w:pPr>
        <w:pStyle w:val="Heading2"/>
      </w:pPr>
      <w:bookmarkStart w:id="17" w:name="_Toc167354888"/>
      <w:r>
        <w:t>Règles du GDC</w:t>
      </w:r>
      <w:bookmarkEnd w:id="17"/>
    </w:p>
    <w:p w14:paraId="1BC875DB" w14:textId="68B6D028" w:rsidR="0013168C" w:rsidRPr="0013168C" w:rsidRDefault="045E7784" w:rsidP="4F3FFE74">
      <w:pPr>
        <w:pStyle w:val="Paragraphe"/>
      </w:pPr>
      <w:r>
        <w:t>Tout au long de la course, notre voiture interagit avec le GDC via ses entrées et sorties standard, en mode texte</w:t>
      </w:r>
      <w:r w:rsidR="72986E28">
        <w:t>.</w:t>
      </w:r>
    </w:p>
    <w:p w14:paraId="08C8846C" w14:textId="2597A024" w:rsidR="0013168C" w:rsidRPr="00804F8C" w:rsidRDefault="72986E28" w:rsidP="00804F8C">
      <w:pPr>
        <w:pStyle w:val="Paragraphe"/>
        <w:ind w:firstLine="0"/>
        <w:jc w:val="center"/>
      </w:pPr>
      <w:r>
        <w:t>Le pilote</w:t>
      </w:r>
      <w:r w:rsidR="29136208">
        <w:t xml:space="preserve"> fourni au GDC un vecteur accélération </w:t>
      </w:r>
      <w:r w:rsidR="29136208" w:rsidRPr="4103A211">
        <w:rPr>
          <w:i/>
          <w:iCs/>
        </w:rPr>
        <w:t xml:space="preserve">(accX, accY) </w:t>
      </w:r>
      <m:oMath>
        <m:r>
          <w:rPr>
            <w:rFonts w:ascii="Cambria Math" w:hAnsi="Cambria Math"/>
          </w:rPr>
          <m:t>∈ </m:t>
        </m:r>
      </m:oMath>
      <w:r w:rsidR="336B3DC1" w:rsidRPr="4103A211">
        <w:rPr>
          <w:i/>
          <w:iCs/>
        </w:rPr>
        <w:t>{-1, 0, 1}</w:t>
      </w:r>
    </w:p>
    <w:p w14:paraId="0BBF7713" w14:textId="77777777" w:rsidR="0056561D" w:rsidRDefault="6BBB63A4" w:rsidP="0056561D">
      <w:pPr>
        <w:pStyle w:val="Paragraphe"/>
        <w:keepNext/>
        <w:jc w:val="center"/>
      </w:pPr>
      <w:r>
        <w:rPr>
          <w:noProof/>
        </w:rPr>
        <w:drawing>
          <wp:inline distT="0" distB="0" distL="0" distR="0" wp14:anchorId="6FA35D8B" wp14:editId="09ECEB35">
            <wp:extent cx="1989364" cy="1781175"/>
            <wp:effectExtent l="0" t="0" r="0" b="0"/>
            <wp:docPr id="36693915" name="Picture 3669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36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0889" w14:textId="1C31CE39" w:rsidR="0013168C" w:rsidRPr="0013168C" w:rsidRDefault="0056561D" w:rsidP="0056561D">
      <w:pPr>
        <w:pStyle w:val="Caption"/>
      </w:pPr>
      <w:bookmarkStart w:id="18" w:name="_Toc1673218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207A">
        <w:rPr>
          <w:noProof/>
        </w:rPr>
        <w:t>3</w:t>
      </w:r>
      <w:r>
        <w:fldChar w:fldCharType="end"/>
      </w:r>
      <w:r>
        <w:t xml:space="preserve"> Possibilité</w:t>
      </w:r>
      <w:r w:rsidR="00B531A7">
        <w:t>s</w:t>
      </w:r>
      <w:r>
        <w:t xml:space="preserve"> Accélération</w:t>
      </w:r>
      <w:r w:rsidR="00B531A7">
        <w:t>s</w:t>
      </w:r>
      <w:bookmarkEnd w:id="18"/>
    </w:p>
    <w:p w14:paraId="41BD0B96" w14:textId="6652D4C0" w:rsidR="5ACE081C" w:rsidRDefault="5ACE081C" w:rsidP="4103A211">
      <w:pPr>
        <w:pStyle w:val="Paragraphe"/>
      </w:pPr>
      <w:r>
        <w:t xml:space="preserve">Afin d’élaborer la solution du problème, nous avons besoin de structures de données préliminaires. </w:t>
      </w:r>
    </w:p>
    <w:p w14:paraId="026BF73A" w14:textId="2443D54F" w:rsidR="00122493" w:rsidRPr="00BE156F" w:rsidRDefault="001D60BE" w:rsidP="00BE156F">
      <w:pPr>
        <w:pStyle w:val="Heading1"/>
      </w:pPr>
      <w:bookmarkStart w:id="19" w:name="_Toc167354889"/>
      <w:r w:rsidRPr="00BE156F">
        <w:t>Structures préliminaires</w:t>
      </w:r>
      <w:bookmarkEnd w:id="19"/>
    </w:p>
    <w:p w14:paraId="0A2956E6" w14:textId="10E6D452" w:rsidR="4BD418A9" w:rsidRDefault="279A21EE" w:rsidP="00122493">
      <w:pPr>
        <w:pStyle w:val="Heading2"/>
      </w:pPr>
      <w:bookmarkStart w:id="20" w:name="_Toc167354890"/>
      <w:r>
        <w:t>Listes</w:t>
      </w:r>
      <w:bookmarkEnd w:id="20"/>
    </w:p>
    <w:p w14:paraId="3C2FDF66" w14:textId="11ABFC3F" w:rsidR="685E6CD7" w:rsidRDefault="685E6CD7" w:rsidP="4103A211">
      <w:pPr>
        <w:pStyle w:val="Paragraphe"/>
      </w:pPr>
      <w:r>
        <w:t>Une liste est une structure de données définie comme un pointeur sur la première cellule de la liste.</w:t>
      </w:r>
    </w:p>
    <w:p w14:paraId="470303B7" w14:textId="77777777" w:rsidR="00B531A7" w:rsidRDefault="53EE6727" w:rsidP="00B531A7">
      <w:pPr>
        <w:pStyle w:val="Paragraphe"/>
        <w:keepNext/>
        <w:jc w:val="center"/>
      </w:pPr>
      <w:r>
        <w:rPr>
          <w:noProof/>
        </w:rPr>
        <w:drawing>
          <wp:inline distT="0" distB="0" distL="0" distR="0" wp14:anchorId="1401A42B" wp14:editId="272F7DE4">
            <wp:extent cx="3878793" cy="1833611"/>
            <wp:effectExtent l="0" t="0" r="0" b="0"/>
            <wp:docPr id="1638085364" name="Picture 1638085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793" cy="18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A2FF" w14:textId="7F786CF8" w:rsidR="4103A211" w:rsidRDefault="00B531A7" w:rsidP="00B531A7">
      <w:pPr>
        <w:pStyle w:val="Caption"/>
      </w:pPr>
      <w:bookmarkStart w:id="21" w:name="_Toc1673218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207A">
        <w:rPr>
          <w:noProof/>
        </w:rPr>
        <w:t>4</w:t>
      </w:r>
      <w:r>
        <w:fldChar w:fldCharType="end"/>
      </w:r>
      <w:r>
        <w:t xml:space="preserve"> Representation D'une Liste</w:t>
      </w:r>
      <w:bookmarkEnd w:id="21"/>
    </w:p>
    <w:p w14:paraId="41B53FB6" w14:textId="2F352AC9" w:rsidR="233FE363" w:rsidRDefault="00122493" w:rsidP="4103A211">
      <w:pPr>
        <w:pStyle w:val="Heading2"/>
      </w:pPr>
      <w:r>
        <w:t xml:space="preserve"> </w:t>
      </w:r>
      <w:bookmarkStart w:id="22" w:name="_Toc167354891"/>
      <w:r w:rsidR="097BBEB4">
        <w:t>Files de priorité</w:t>
      </w:r>
      <w:bookmarkEnd w:id="22"/>
    </w:p>
    <w:p w14:paraId="35261C1D" w14:textId="4DEDAF01" w:rsidR="4103A211" w:rsidRDefault="3F1BD1D3" w:rsidP="00804F8C">
      <w:pPr>
        <w:pStyle w:val="Paragraphe"/>
      </w:pPr>
      <w:r>
        <w:t xml:space="preserve">Une file de priorité (ou tas) est une structure de données qui permet d’ordonner et de gérer un ensemble d’élément </w:t>
      </w:r>
      <w:r w:rsidR="1B14939E">
        <w:t>où chaque élément lui est associé une clé (ou priorité), facilitant ici l’accès à l’élément de plus basse priorité.</w:t>
      </w:r>
    </w:p>
    <w:p w14:paraId="4014F8EF" w14:textId="77777777" w:rsidR="00B531A7" w:rsidRDefault="564EE1CC" w:rsidP="00B531A7">
      <w:pPr>
        <w:pStyle w:val="Paragraphe"/>
        <w:keepNext/>
        <w:jc w:val="center"/>
      </w:pPr>
      <w:r>
        <w:rPr>
          <w:noProof/>
        </w:rPr>
        <w:drawing>
          <wp:inline distT="0" distB="0" distL="0" distR="0" wp14:anchorId="3C122ADB" wp14:editId="7D828F56">
            <wp:extent cx="2186309" cy="1888177"/>
            <wp:effectExtent l="0" t="0" r="4445" b="0"/>
            <wp:docPr id="1595321743" name="Picture 159532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63" cy="19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5C6A" w14:textId="76901F92" w:rsidR="564EE1CC" w:rsidRDefault="00B531A7" w:rsidP="00B531A7">
      <w:pPr>
        <w:pStyle w:val="Caption"/>
      </w:pPr>
      <w:bookmarkStart w:id="23" w:name="_Toc1673218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207A">
        <w:rPr>
          <w:noProof/>
        </w:rPr>
        <w:t>5</w:t>
      </w:r>
      <w:r>
        <w:fldChar w:fldCharType="end"/>
      </w:r>
      <w:r>
        <w:t xml:space="preserve"> Heap</w:t>
      </w:r>
      <w:bookmarkEnd w:id="23"/>
    </w:p>
    <w:p w14:paraId="4A6A2E5B" w14:textId="586DE288" w:rsidR="286A4056" w:rsidRDefault="286A4056" w:rsidP="4103A211">
      <w:pPr>
        <w:pStyle w:val="Paragraphe"/>
      </w:pPr>
      <w:r>
        <w:t>L’ensemble du projet est réalisé en langage de programmation C.</w:t>
      </w:r>
    </w:p>
    <w:p w14:paraId="3CB829DD" w14:textId="09AF9AD9" w:rsidR="00122493" w:rsidRPr="00BE156F" w:rsidRDefault="001D60BE" w:rsidP="00BE156F">
      <w:pPr>
        <w:pStyle w:val="Heading1"/>
      </w:pPr>
      <w:bookmarkStart w:id="24" w:name="_Toc167354892"/>
      <w:r w:rsidRPr="00BE156F">
        <w:t>Développement de la solution</w:t>
      </w:r>
      <w:bookmarkEnd w:id="24"/>
    </w:p>
    <w:p w14:paraId="031B98CE" w14:textId="43EC7396" w:rsidR="4103A211" w:rsidRDefault="00122493" w:rsidP="00886E67">
      <w:pPr>
        <w:pStyle w:val="Heading2"/>
      </w:pPr>
      <w:r>
        <w:t xml:space="preserve"> </w:t>
      </w:r>
      <w:bookmarkStart w:id="25" w:name="_Toc167354893"/>
      <w:r w:rsidR="77E96642">
        <w:t>Structure de l’arborescence du projet</w:t>
      </w:r>
      <w:bookmarkEnd w:id="25"/>
    </w:p>
    <w:p w14:paraId="0DC8BBE8" w14:textId="3F90A51B" w:rsidR="00B531A7" w:rsidRDefault="00730252" w:rsidP="00B531A7">
      <w:pPr>
        <w:pStyle w:val="Paragraphe"/>
        <w:keepNext/>
        <w:jc w:val="center"/>
      </w:pPr>
      <w:r>
        <w:rPr>
          <w:noProof/>
        </w:rPr>
        <w:drawing>
          <wp:inline distT="0" distB="0" distL="0" distR="0" wp14:anchorId="246EBC0B" wp14:editId="13BC6184">
            <wp:extent cx="1977630" cy="3484179"/>
            <wp:effectExtent l="0" t="0" r="3810" b="2540"/>
            <wp:docPr id="19287034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3490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992" cy="350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12017" w14:textId="309B9871" w:rsidR="3D457073" w:rsidRDefault="00B531A7" w:rsidP="00B531A7">
      <w:pPr>
        <w:pStyle w:val="Caption"/>
      </w:pPr>
      <w:bookmarkStart w:id="26" w:name="_Toc1673218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207A">
        <w:rPr>
          <w:noProof/>
        </w:rPr>
        <w:t>6</w:t>
      </w:r>
      <w:r>
        <w:fldChar w:fldCharType="end"/>
      </w:r>
      <w:r>
        <w:t xml:space="preserve"> Arborescence</w:t>
      </w:r>
      <w:bookmarkEnd w:id="26"/>
    </w:p>
    <w:p w14:paraId="20DDCF6C" w14:textId="3A19D486" w:rsidR="26E6313B" w:rsidRDefault="4E488E91" w:rsidP="4103A211">
      <w:pPr>
        <w:pStyle w:val="Heading2"/>
      </w:pPr>
      <w:bookmarkStart w:id="27" w:name="_Toc167354894"/>
      <w:r>
        <w:t>Modélisation du circuit</w:t>
      </w:r>
      <w:bookmarkEnd w:id="27"/>
    </w:p>
    <w:p w14:paraId="1F67FB85" w14:textId="5614DC8C" w:rsidR="70AAEFCF" w:rsidRDefault="70AAEFCF" w:rsidP="4103A211">
      <w:pPr>
        <w:pStyle w:val="Paragraphe"/>
      </w:pPr>
      <w:r>
        <w:t>Lors du départ de la course, le GDC nous envoie via l’entrée</w:t>
      </w:r>
      <w:r w:rsidR="072DB664">
        <w:t xml:space="preserve"> standard les informations sur le circuit de la course.</w:t>
      </w:r>
    </w:p>
    <w:p w14:paraId="2BD05211" w14:textId="44260DB3" w:rsidR="072DB664" w:rsidRDefault="072DB664" w:rsidP="4103A211">
      <w:pPr>
        <w:pStyle w:val="Paragraphe"/>
      </w:pPr>
      <w:r>
        <w:t xml:space="preserve">On va donc lire chaque caractère et les stockés en mémoire. </w:t>
      </w:r>
    </w:p>
    <w:p w14:paraId="088DE645" w14:textId="2947EDB1" w:rsidR="4103A211" w:rsidRPr="00804F8C" w:rsidRDefault="072DB664" w:rsidP="00804F8C">
      <w:pPr>
        <w:pStyle w:val="Paragraphe"/>
      </w:pPr>
      <w:r>
        <w:t xml:space="preserve">On représentera le circuit en lui-même par une matrice de </w:t>
      </w:r>
      <w:r w:rsidRPr="4103A211">
        <w:rPr>
          <w:i/>
          <w:iCs/>
        </w:rPr>
        <w:t>pixel_t</w:t>
      </w:r>
    </w:p>
    <w:p w14:paraId="177274A3" w14:textId="77777777" w:rsidR="00B531A7" w:rsidRDefault="4B67383B" w:rsidP="00B531A7">
      <w:pPr>
        <w:pStyle w:val="Paragraphe"/>
        <w:keepNext/>
        <w:jc w:val="center"/>
      </w:pPr>
      <w:r>
        <w:rPr>
          <w:noProof/>
        </w:rPr>
        <w:drawing>
          <wp:inline distT="0" distB="0" distL="0" distR="0" wp14:anchorId="5F5302E0" wp14:editId="39234649">
            <wp:extent cx="3676650" cy="990600"/>
            <wp:effectExtent l="0" t="0" r="0" b="0"/>
            <wp:docPr id="2111266365" name="Picture 2111266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E985" w14:textId="35C28152" w:rsidR="4103A211" w:rsidRDefault="00B531A7" w:rsidP="00B531A7">
      <w:pPr>
        <w:pStyle w:val="Caption"/>
      </w:pPr>
      <w:bookmarkStart w:id="28" w:name="_Toc1673218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207A">
        <w:rPr>
          <w:noProof/>
        </w:rPr>
        <w:t>7</w:t>
      </w:r>
      <w:r>
        <w:fldChar w:fldCharType="end"/>
      </w:r>
      <w:r>
        <w:t xml:space="preserve"> Définition structure pixel_t</w:t>
      </w:r>
      <w:bookmarkEnd w:id="28"/>
    </w:p>
    <w:p w14:paraId="255671A8" w14:textId="06E00354" w:rsidR="26E6313B" w:rsidRDefault="4E488E91" w:rsidP="4103A211">
      <w:pPr>
        <w:pStyle w:val="Heading2"/>
      </w:pPr>
      <w:bookmarkStart w:id="29" w:name="_Toc167354895"/>
      <w:r>
        <w:t>Création du graphe</w:t>
      </w:r>
      <w:bookmarkEnd w:id="29"/>
    </w:p>
    <w:p w14:paraId="6F899478" w14:textId="3EE6F248" w:rsidR="4103A211" w:rsidRDefault="1070CD2F" w:rsidP="003C112D">
      <w:pPr>
        <w:pStyle w:val="Paragraphe"/>
      </w:pPr>
      <w:r>
        <w:t xml:space="preserve">Afin de modéliser l’ensemble de la course, on </w:t>
      </w:r>
      <w:r w:rsidR="2492C316">
        <w:t>créer</w:t>
      </w:r>
      <w:r>
        <w:t xml:space="preserve"> une structure de </w:t>
      </w:r>
      <w:r w:rsidR="132BAADA">
        <w:t>données</w:t>
      </w:r>
      <w:r>
        <w:t xml:space="preserve"> contenant de nombreuses informations concernant les informations de la course en temps ré</w:t>
      </w:r>
      <w:r w:rsidR="5E632BA1">
        <w:t>e</w:t>
      </w:r>
      <w:r w:rsidR="13B5605C">
        <w:t>l.</w:t>
      </w:r>
    </w:p>
    <w:p w14:paraId="649EAB55" w14:textId="77777777" w:rsidR="00B531A7" w:rsidRDefault="1070CD2F" w:rsidP="00B531A7">
      <w:pPr>
        <w:pStyle w:val="Paragraphe"/>
        <w:keepNext/>
        <w:jc w:val="center"/>
      </w:pPr>
      <w:r>
        <w:rPr>
          <w:noProof/>
        </w:rPr>
        <w:drawing>
          <wp:inline distT="0" distB="0" distL="0" distR="0" wp14:anchorId="51888147" wp14:editId="1DA97E02">
            <wp:extent cx="3571875" cy="5762626"/>
            <wp:effectExtent l="0" t="0" r="0" b="0"/>
            <wp:docPr id="1381905251" name="Picture 1381905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9D0D" w14:textId="47F0F753" w:rsidR="4103A211" w:rsidRDefault="00B531A7" w:rsidP="00B531A7">
      <w:pPr>
        <w:pStyle w:val="Caption"/>
      </w:pPr>
      <w:bookmarkStart w:id="30" w:name="_Toc1673218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207A">
        <w:rPr>
          <w:noProof/>
        </w:rPr>
        <w:t>8</w:t>
      </w:r>
      <w:r>
        <w:fldChar w:fldCharType="end"/>
      </w:r>
      <w:r>
        <w:t xml:space="preserve"> Définition structure Graph</w:t>
      </w:r>
      <w:bookmarkEnd w:id="30"/>
    </w:p>
    <w:p w14:paraId="08FA73A7" w14:textId="4A601386" w:rsidR="4103A211" w:rsidRDefault="23D93763" w:rsidP="4103A211">
      <w:pPr>
        <w:pStyle w:val="Paragraphe"/>
      </w:pPr>
      <w:r>
        <w:t>La course, simulée par le graphe est représentée</w:t>
      </w:r>
      <w:r w:rsidR="3E0B7E44">
        <w:t xml:space="preserve"> </w:t>
      </w:r>
      <w:r w:rsidR="1228654E">
        <w:t>par de nombreuses données comme la position de toutes les voitures, le niveau d</w:t>
      </w:r>
      <w:r w:rsidR="6C62AF75">
        <w:t>e carburant</w:t>
      </w:r>
      <w:r w:rsidR="1228654E">
        <w:t xml:space="preserve">, la vitesse de notre pilote </w:t>
      </w:r>
      <w:r w:rsidR="29540359">
        <w:t>et la ligne d’arrivée.</w:t>
      </w:r>
    </w:p>
    <w:p w14:paraId="6ADEAE89" w14:textId="6F12D225" w:rsidR="4103A211" w:rsidRDefault="497811BD" w:rsidP="00072BC5">
      <w:pPr>
        <w:pStyle w:val="Paragraphe"/>
        <w:spacing w:beforeAutospacing="1" w:after="0"/>
        <w:ind w:firstLine="0"/>
      </w:pPr>
      <w:r>
        <w:t>Chaque point accessible du circuit est représenté par un nœud du graphe</w:t>
      </w:r>
      <w:r w:rsidR="69CA7771">
        <w:t xml:space="preserve"> dont les coordonnées seront stockées dans le graphe. Les connexions entre les points sont représentées par des a</w:t>
      </w:r>
      <w:r w:rsidR="57524544">
        <w:t>rêtes.</w:t>
      </w:r>
      <w:r w:rsidR="51DA9290">
        <w:t xml:space="preserve"> Une arête existe entre deux nœuds si la distance </w:t>
      </w:r>
      <w:r w:rsidR="7AF7BA0E">
        <w:t>e</w:t>
      </w:r>
      <w:r w:rsidR="51DA9290">
        <w:t>uclidienne entre eux</w:t>
      </w:r>
      <w:r w:rsidR="32120F3D">
        <w:t xml:space="preserve"> est</w:t>
      </w:r>
      <w:r w:rsidR="51DA9290">
        <w:t xml:space="preserve"> inférieur à un certain seuil</w:t>
      </w:r>
      <w:r w:rsidR="0404C75D">
        <w:t xml:space="preserve">. On pourra jouer sur ce seuil </w:t>
      </w:r>
      <w:r w:rsidR="6CC5FBC0">
        <w:t>afin d’autoriser différents types de mouvement.</w:t>
      </w:r>
      <w:r w:rsidR="3FD117F2">
        <w:t xml:space="preserve"> </w:t>
      </w:r>
      <w:r w:rsidR="0665A463">
        <w:t xml:space="preserve">En parcourant la matrice représentant le circuit, on </w:t>
      </w:r>
      <w:r w:rsidR="1A9A9C1E">
        <w:t xml:space="preserve">créer </w:t>
      </w:r>
      <w:r w:rsidR="5C46B725">
        <w:t>tous les chemins existants parmi l’ensemble des nœuds du graphe. La représentation du graphe se fait ici par tableau de listes d’adjacences.</w:t>
      </w:r>
    </w:p>
    <w:p w14:paraId="64825EB7" w14:textId="4014D100" w:rsidR="26E6313B" w:rsidRDefault="00072BC5" w:rsidP="4103A211">
      <w:pPr>
        <w:pStyle w:val="Heading2"/>
      </w:pPr>
      <w:r>
        <w:t xml:space="preserve"> </w:t>
      </w:r>
      <w:bookmarkStart w:id="31" w:name="_Toc167354896"/>
      <w:r w:rsidR="4E488E91">
        <w:t>Algorithme du plus court chemin</w:t>
      </w:r>
      <w:bookmarkEnd w:id="31"/>
    </w:p>
    <w:p w14:paraId="4E7DE2C9" w14:textId="52484D24" w:rsidR="694F55F6" w:rsidRDefault="27482B08" w:rsidP="00072BC5">
      <w:pPr>
        <w:pStyle w:val="Paragraphe"/>
      </w:pPr>
      <w:r>
        <w:t xml:space="preserve">L’algorithme A* est utilisé pour trouver le chemin </w:t>
      </w:r>
      <w:r w:rsidR="32FA6244">
        <w:t>le plus court entre deux points, ici entre le sommet de départ et le sommet d’arrivé, en tenant compte du coût réel pour a</w:t>
      </w:r>
      <w:r w:rsidR="0251047F">
        <w:t>tteindre un point et d’une estimation du coût restant pour atteindre le sommet d’arrivé. On appelle cette estimation l’heuristique. Dans le cadre de notre projet, on a choisi comme heurist</w:t>
      </w:r>
      <w:r w:rsidR="08C24F9F">
        <w:t>ique la distance de Tchebychev.</w:t>
      </w:r>
    </w:p>
    <w:p w14:paraId="495FFAB0" w14:textId="77777777" w:rsidR="00B531A7" w:rsidRDefault="5E906E7C" w:rsidP="00B531A7">
      <w:pPr>
        <w:pStyle w:val="Paragraphe"/>
        <w:keepNext/>
        <w:jc w:val="center"/>
      </w:pPr>
      <w:r>
        <w:rPr>
          <w:noProof/>
        </w:rPr>
        <w:drawing>
          <wp:inline distT="0" distB="0" distL="0" distR="0" wp14:anchorId="2E787168" wp14:editId="63A18C4B">
            <wp:extent cx="4272644" cy="1165266"/>
            <wp:effectExtent l="0" t="0" r="0" b="0"/>
            <wp:docPr id="1824656039" name="Picture 1824656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46560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644" cy="116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BFFC" w14:textId="3DA838FD" w:rsidR="694F55F6" w:rsidRDefault="00B531A7" w:rsidP="00B531A7">
      <w:pPr>
        <w:pStyle w:val="Caption"/>
      </w:pPr>
      <w:bookmarkStart w:id="32" w:name="_Toc1673218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207A">
        <w:rPr>
          <w:noProof/>
        </w:rPr>
        <w:t>9</w:t>
      </w:r>
      <w:r>
        <w:fldChar w:fldCharType="end"/>
      </w:r>
      <w:r>
        <w:t xml:space="preserve"> Source Wikipedia</w:t>
      </w:r>
      <w:bookmarkEnd w:id="32"/>
    </w:p>
    <w:p w14:paraId="161F6292" w14:textId="09826E7C" w:rsidR="38C97384" w:rsidRDefault="0791907E" w:rsidP="2806D258">
      <w:pPr>
        <w:pStyle w:val="Paragraphe"/>
        <w:ind w:firstLine="0"/>
      </w:pPr>
      <w:r>
        <w:t>L’algorithme repose sur l’utilisation d’un</w:t>
      </w:r>
      <w:r w:rsidR="5EC9A400">
        <w:t>e file de priorité</w:t>
      </w:r>
      <w:r>
        <w:t xml:space="preserve"> </w:t>
      </w:r>
      <w:r w:rsidR="128C21B4">
        <w:t>(</w:t>
      </w:r>
      <w:r w:rsidR="128C21B4" w:rsidRPr="2806D258">
        <w:rPr>
          <w:i/>
          <w:iCs/>
        </w:rPr>
        <w:t>open</w:t>
      </w:r>
      <w:r w:rsidR="128C21B4">
        <w:t xml:space="preserve">) </w:t>
      </w:r>
      <w:r>
        <w:t>basé</w:t>
      </w:r>
      <w:r w:rsidR="0D2D91B1">
        <w:t>e</w:t>
      </w:r>
      <w:r>
        <w:t xml:space="preserve"> sur le coût réel et l’heuristique. Au départ de A*</w:t>
      </w:r>
      <w:r w:rsidR="13CE6A7B">
        <w:t xml:space="preserve"> </w:t>
      </w:r>
      <w:r>
        <w:t>on ajoute le sommet de départ dans le tas</w:t>
      </w:r>
      <w:r w:rsidR="46765916">
        <w:t xml:space="preserve">. </w:t>
      </w:r>
      <w:r w:rsidR="50FE1856">
        <w:t xml:space="preserve">Tant que </w:t>
      </w:r>
      <w:r w:rsidR="50FE1856" w:rsidRPr="2806D258">
        <w:rPr>
          <w:i/>
          <w:iCs/>
        </w:rPr>
        <w:t xml:space="preserve">open </w:t>
      </w:r>
      <w:r w:rsidR="50FE1856">
        <w:t xml:space="preserve">n’est pas vide, </w:t>
      </w:r>
      <w:r w:rsidR="46765916">
        <w:t>on dé</w:t>
      </w:r>
      <w:r w:rsidR="5AF5988F">
        <w:t>file</w:t>
      </w:r>
      <w:r w:rsidR="517D8956">
        <w:t xml:space="preserve"> </w:t>
      </w:r>
      <w:r w:rsidR="517D8956" w:rsidRPr="2806D258">
        <w:rPr>
          <w:i/>
          <w:iCs/>
        </w:rPr>
        <w:t>open</w:t>
      </w:r>
      <w:r w:rsidR="5AF5988F">
        <w:t xml:space="preserve"> </w:t>
      </w:r>
      <w:r w:rsidR="327DC794">
        <w:t xml:space="preserve">et on ajoute </w:t>
      </w:r>
      <w:r w:rsidR="743DE426">
        <w:t>la valeur défilée</w:t>
      </w:r>
      <w:r w:rsidR="327DC794">
        <w:t xml:space="preserve"> dans </w:t>
      </w:r>
      <w:r w:rsidR="327DC794" w:rsidRPr="2806D258">
        <w:rPr>
          <w:i/>
          <w:iCs/>
        </w:rPr>
        <w:t>closed</w:t>
      </w:r>
      <w:r w:rsidR="1B416E1C" w:rsidRPr="2806D258">
        <w:rPr>
          <w:i/>
          <w:iCs/>
        </w:rPr>
        <w:t xml:space="preserve"> </w:t>
      </w:r>
      <w:r w:rsidR="1B416E1C" w:rsidRPr="2806D258">
        <w:t xml:space="preserve">puis pour tous les sommets successeurs </w:t>
      </w:r>
      <w:r w:rsidR="1A41685A" w:rsidRPr="2806D258">
        <w:t xml:space="preserve">s </w:t>
      </w:r>
      <w:r w:rsidR="1B416E1C" w:rsidRPr="2806D258">
        <w:t xml:space="preserve">de la valeur défilée n’appartenant pas à </w:t>
      </w:r>
      <w:r w:rsidR="1B416E1C" w:rsidRPr="2806D258">
        <w:rPr>
          <w:i/>
          <w:iCs/>
        </w:rPr>
        <w:t>closed</w:t>
      </w:r>
      <w:r w:rsidR="1B416E1C" w:rsidRPr="2806D258">
        <w:t xml:space="preserve">, on </w:t>
      </w:r>
      <w:r w:rsidR="53603BB9" w:rsidRPr="2806D258">
        <w:t>met</w:t>
      </w:r>
      <w:r w:rsidR="1B416E1C" w:rsidRPr="2806D258">
        <w:t xml:space="preserve"> leur clé à jour si nécessaire</w:t>
      </w:r>
      <w:r w:rsidR="352FA207" w:rsidRPr="2806D258">
        <w:t>, de façon à minimiser l</w:t>
      </w:r>
      <w:r w:rsidR="75495ED5" w:rsidRPr="2806D258">
        <w:t>eur clé</w:t>
      </w:r>
      <w:r w:rsidR="352FA207" w:rsidRPr="2806D258">
        <w:t>.</w:t>
      </w:r>
      <w:r w:rsidR="3917D753" w:rsidRPr="2806D258">
        <w:t xml:space="preserve"> C’est-à-dire si on a trouvé un plus court chemin pour aller du sommet de départ</w:t>
      </w:r>
      <w:r w:rsidR="31392F4B" w:rsidRPr="2806D258">
        <w:t xml:space="preserve"> à s en passant par le sommet défilé, on mets à jour sa clé. </w:t>
      </w:r>
      <w:r w:rsidR="352FA207" w:rsidRPr="2806D258">
        <w:t xml:space="preserve">On retiendra en mémoire le parent de chaque </w:t>
      </w:r>
      <w:r w:rsidR="1F91516E" w:rsidRPr="2806D258">
        <w:t>nœud</w:t>
      </w:r>
      <w:r w:rsidR="352FA207" w:rsidRPr="2806D258">
        <w:t>.</w:t>
      </w:r>
      <w:r w:rsidR="0FC5AB4B" w:rsidRPr="2806D258">
        <w:t xml:space="preserve"> On sort de l’algorithme une fois que le sommet d’arrivé soit</w:t>
      </w:r>
      <w:r w:rsidR="7933E876" w:rsidRPr="2806D258">
        <w:t xml:space="preserve"> en position</w:t>
      </w:r>
      <w:r w:rsidR="0FC5AB4B" w:rsidRPr="2806D258">
        <w:t xml:space="preserve"> </w:t>
      </w:r>
      <w:r w:rsidR="78C2E17E" w:rsidRPr="2806D258">
        <w:t xml:space="preserve">de </w:t>
      </w:r>
      <w:r w:rsidR="0FC5AB4B" w:rsidRPr="2806D258">
        <w:t xml:space="preserve">tête de </w:t>
      </w:r>
      <w:r w:rsidR="0FC5AB4B" w:rsidRPr="2806D258">
        <w:rPr>
          <w:i/>
          <w:iCs/>
        </w:rPr>
        <w:t>open</w:t>
      </w:r>
      <w:r w:rsidR="695B0A31" w:rsidRPr="2806D258">
        <w:rPr>
          <w:i/>
          <w:iCs/>
        </w:rPr>
        <w:t xml:space="preserve">. </w:t>
      </w:r>
      <w:r w:rsidR="695B0A31" w:rsidRPr="2806D258">
        <w:t>Si la boucle “T</w:t>
      </w:r>
      <w:r w:rsidR="7168548B" w:rsidRPr="2806D258">
        <w:t>ant que</w:t>
      </w:r>
      <w:r w:rsidR="695B0A31" w:rsidRPr="2806D258">
        <w:t>”</w:t>
      </w:r>
      <w:r w:rsidR="37892B17" w:rsidRPr="2806D258">
        <w:t xml:space="preserve"> finie, il y a une erreur sur l’implémentation de l’algorithme.</w:t>
      </w:r>
      <w:r w:rsidR="42B65C50" w:rsidRPr="2806D258">
        <w:t xml:space="preserve"> Pour trouver le plus court chemin, on part du sommet de départ et on regarde sommet père ainsi de suite jusqu’au sommet de départ.</w:t>
      </w:r>
    </w:p>
    <w:p w14:paraId="055A0047" w14:textId="4A697EFE" w:rsidR="694F55F6" w:rsidRDefault="37892B17" w:rsidP="2806D258">
      <w:pPr>
        <w:pStyle w:val="Paragraphe"/>
        <w:ind w:firstLine="0"/>
      </w:pPr>
      <w:r w:rsidRPr="2806D258">
        <w:t>Ainsi, après avoir scanné le circuit et après que l</w:t>
      </w:r>
      <w:r w:rsidR="6ABB36F8" w:rsidRPr="2806D258">
        <w:t>e GDC nous a</w:t>
      </w:r>
      <w:r w:rsidR="763045D5" w:rsidRPr="2806D258">
        <w:t>it f</w:t>
      </w:r>
      <w:r w:rsidR="6ABB36F8" w:rsidRPr="2806D258">
        <w:t>ourni les positions de départ, on calcule le plus court chemin en distance afin d’arriver à la ligne d’arrivée.</w:t>
      </w:r>
    </w:p>
    <w:p w14:paraId="4E57EB9E" w14:textId="77777777" w:rsidR="00B531A7" w:rsidRDefault="05270682" w:rsidP="00B531A7">
      <w:pPr>
        <w:pStyle w:val="Paragraphe"/>
        <w:keepNext/>
        <w:ind w:firstLine="0"/>
        <w:jc w:val="center"/>
      </w:pPr>
      <w:r>
        <w:rPr>
          <w:noProof/>
        </w:rPr>
        <w:drawing>
          <wp:inline distT="0" distB="0" distL="0" distR="0" wp14:anchorId="1455B8A0" wp14:editId="25C7033D">
            <wp:extent cx="4213956" cy="2751260"/>
            <wp:effectExtent l="0" t="0" r="0" b="0"/>
            <wp:docPr id="206795472" name="Picture 206795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56" cy="275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8E04" w14:textId="5DF25405" w:rsidR="694F55F6" w:rsidRDefault="00B531A7" w:rsidP="00730252">
      <w:pPr>
        <w:pStyle w:val="Caption"/>
      </w:pPr>
      <w:bookmarkStart w:id="33" w:name="_Toc1673218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207A">
        <w:rPr>
          <w:noProof/>
        </w:rPr>
        <w:t>10</w:t>
      </w:r>
      <w:r>
        <w:fldChar w:fldCharType="end"/>
      </w:r>
      <w:r>
        <w:t xml:space="preserve"> Algorithme de A*</w:t>
      </w:r>
      <w:bookmarkEnd w:id="33"/>
    </w:p>
    <w:p w14:paraId="31F0796A" w14:textId="77777777" w:rsidR="00B531A7" w:rsidRDefault="7A3238C9" w:rsidP="00B531A7">
      <w:pPr>
        <w:pStyle w:val="Paragraphe"/>
        <w:keepNext/>
        <w:ind w:firstLine="0"/>
        <w:jc w:val="center"/>
      </w:pPr>
      <w:r>
        <w:rPr>
          <w:noProof/>
        </w:rPr>
        <w:drawing>
          <wp:inline distT="0" distB="0" distL="0" distR="0" wp14:anchorId="6725F35C" wp14:editId="3850312F">
            <wp:extent cx="3075305" cy="2700670"/>
            <wp:effectExtent l="0" t="0" r="0" b="4445"/>
            <wp:docPr id="1822491904" name="Picture 182249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866" cy="270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8316" w14:textId="46AD2974" w:rsidR="2806D258" w:rsidRDefault="00B531A7" w:rsidP="00730252">
      <w:pPr>
        <w:pStyle w:val="Caption"/>
      </w:pPr>
      <w:bookmarkStart w:id="34" w:name="_Toc1673218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207A">
        <w:rPr>
          <w:noProof/>
        </w:rPr>
        <w:t>11</w:t>
      </w:r>
      <w:r>
        <w:fldChar w:fldCharType="end"/>
      </w:r>
      <w:r>
        <w:t xml:space="preserve"> Test de A* sur la map SERPENT</w:t>
      </w:r>
      <w:bookmarkEnd w:id="34"/>
    </w:p>
    <w:p w14:paraId="3D4C963A" w14:textId="77777777" w:rsidR="00B531A7" w:rsidRDefault="7A3238C9" w:rsidP="00B531A7">
      <w:pPr>
        <w:pStyle w:val="Paragraphe"/>
        <w:keepNext/>
        <w:ind w:firstLine="0"/>
        <w:jc w:val="center"/>
      </w:pPr>
      <w:r>
        <w:rPr>
          <w:noProof/>
        </w:rPr>
        <w:drawing>
          <wp:inline distT="0" distB="0" distL="0" distR="0" wp14:anchorId="13FAF32B" wp14:editId="052A06B6">
            <wp:extent cx="3282950" cy="2126512"/>
            <wp:effectExtent l="0" t="0" r="0" b="7620"/>
            <wp:docPr id="922210842" name="Picture 922210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45" cy="21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B8A7" w14:textId="621F6BCE" w:rsidR="2806D258" w:rsidRDefault="00B531A7" w:rsidP="00B531A7">
      <w:pPr>
        <w:pStyle w:val="Caption"/>
      </w:pPr>
      <w:bookmarkStart w:id="35" w:name="_Toc1673218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207A">
        <w:rPr>
          <w:noProof/>
        </w:rPr>
        <w:t>12</w:t>
      </w:r>
      <w:r>
        <w:fldChar w:fldCharType="end"/>
      </w:r>
      <w:r>
        <w:t xml:space="preserve"> Autre test de A*</w:t>
      </w:r>
      <w:bookmarkEnd w:id="35"/>
    </w:p>
    <w:p w14:paraId="25049E9B" w14:textId="39FFA28B" w:rsidR="26E6313B" w:rsidRDefault="4E488E91" w:rsidP="4103A211">
      <w:pPr>
        <w:pStyle w:val="Heading2"/>
      </w:pPr>
      <w:bookmarkStart w:id="36" w:name="_Toc167354897"/>
      <w:r>
        <w:t xml:space="preserve">Gestion des vitesses et </w:t>
      </w:r>
      <w:r w:rsidR="12290CC2">
        <w:t>accélérations</w:t>
      </w:r>
      <w:bookmarkEnd w:id="36"/>
    </w:p>
    <w:p w14:paraId="0064C77A" w14:textId="17A001A2" w:rsidR="60D67A73" w:rsidRDefault="3FC4C8D8" w:rsidP="2806D258">
      <w:pPr>
        <w:pStyle w:val="Paragraphe"/>
      </w:pPr>
      <w:r>
        <w:t xml:space="preserve">La gestion des vitesses et des accélérations est indispensable pour le comportement autonome de </w:t>
      </w:r>
      <w:r w:rsidR="0B0005CC">
        <w:t>la</w:t>
      </w:r>
      <w:r>
        <w:t xml:space="preserve"> voiture. </w:t>
      </w:r>
      <w:r w:rsidR="015896CB">
        <w:t>La vitesse de la voiture</w:t>
      </w:r>
      <w:r w:rsidR="71C3063A">
        <w:t xml:space="preserve"> est définie par le vecteur</w:t>
      </w:r>
      <w:r w:rsidR="015896CB">
        <w:t xml:space="preserve"> </w:t>
      </w:r>
      <w:r w:rsidR="549FEE6F" w:rsidRPr="2806D258">
        <w:rPr>
          <w:i/>
          <w:iCs/>
        </w:rPr>
        <w:t>(vX,vY)</w:t>
      </w:r>
      <w:r w:rsidR="0F64F56B" w:rsidRPr="2806D258">
        <w:rPr>
          <w:i/>
          <w:iCs/>
        </w:rPr>
        <w:t xml:space="preserve"> </w:t>
      </w:r>
      <w:r w:rsidR="0F64F56B" w:rsidRPr="2806D258">
        <w:t xml:space="preserve">avec </w:t>
      </w:r>
      <w:r w:rsidR="0F64F56B" w:rsidRPr="2806D258">
        <w:rPr>
          <w:i/>
          <w:iCs/>
        </w:rPr>
        <w:t>vX</w:t>
      </w:r>
      <w:r w:rsidR="0F64F56B" w:rsidRPr="2806D258">
        <w:t xml:space="preserve"> les déplacements horizontaux et </w:t>
      </w:r>
      <w:r w:rsidR="0F64F56B" w:rsidRPr="2806D258">
        <w:rPr>
          <w:i/>
          <w:iCs/>
        </w:rPr>
        <w:t xml:space="preserve">vY </w:t>
      </w:r>
      <w:r w:rsidR="0F64F56B" w:rsidRPr="2806D258">
        <w:t>les d</w:t>
      </w:r>
      <w:r w:rsidR="3BDE2361" w:rsidRPr="2806D258">
        <w:t xml:space="preserve">éplacements verticaux. </w:t>
      </w:r>
      <w:r w:rsidR="0433E073">
        <w:t>A chaque tour, on met à jour la vitesse de notre voiture en envoyant une requête d’accélération</w:t>
      </w:r>
      <w:r w:rsidR="2F87702A">
        <w:t xml:space="preserve"> </w:t>
      </w:r>
      <w:r w:rsidR="2F87702A" w:rsidRPr="2806D258">
        <w:rPr>
          <w:i/>
          <w:iCs/>
        </w:rPr>
        <w:t>(dvX, dvY)</w:t>
      </w:r>
      <w:r w:rsidR="0433E073" w:rsidRPr="2806D258">
        <w:rPr>
          <w:i/>
          <w:iCs/>
        </w:rPr>
        <w:t xml:space="preserve"> </w:t>
      </w:r>
      <w:r w:rsidR="0433E073">
        <w:t>au GDC.</w:t>
      </w:r>
      <w:r w:rsidR="7CCDD5FA">
        <w:t xml:space="preserve"> La norme de la vitesse résultante ne doit pas dépasser </w:t>
      </w:r>
      <w:r w:rsidR="4FD5916B">
        <w:t xml:space="preserve">5. </w:t>
      </w:r>
      <w:r w:rsidR="2E41D4E5">
        <w:t>Cette requête d’accélération est calculée afin de suivre le chemin optimal déterminée par l’algorithme A*</w:t>
      </w:r>
      <w:r w:rsidR="2C05BB37">
        <w:t>, en prenant en considération les obstacles et virages</w:t>
      </w:r>
      <w:r w:rsidR="2E41D4E5">
        <w:t>.</w:t>
      </w:r>
    </w:p>
    <w:p w14:paraId="6427EC4C" w14:textId="781243C9" w:rsidR="694F55F6" w:rsidRDefault="6BA46DB9" w:rsidP="2806D258">
      <w:pPr>
        <w:pStyle w:val="Paragraphe"/>
        <w:ind w:firstLine="0"/>
      </w:pPr>
      <w:r>
        <w:t>Malgré nos efforts pour gérer efficacement</w:t>
      </w:r>
      <w:r w:rsidR="51F51877">
        <w:t xml:space="preserve"> l</w:t>
      </w:r>
      <w:r>
        <w:t xml:space="preserve">es vitesses, </w:t>
      </w:r>
      <w:r w:rsidR="176B294B">
        <w:t xml:space="preserve">lors de la gestion de celle-ci, nous avons fait face à des difficultés afin de maintenir un comportement précis </w:t>
      </w:r>
      <w:r w:rsidR="1EF1F8DD">
        <w:t>de la voiture</w:t>
      </w:r>
      <w:r w:rsidR="176B294B">
        <w:t>.</w:t>
      </w:r>
      <w:r w:rsidR="4AB54572">
        <w:t xml:space="preserve"> En conséquence, </w:t>
      </w:r>
      <w:r w:rsidR="4FDC2D0B">
        <w:t xml:space="preserve">la voiture ne dépasse pas 1 de vitesse </w:t>
      </w:r>
      <w:r w:rsidR="02AFA6A3">
        <w:t xml:space="preserve">en valeur absolue </w:t>
      </w:r>
      <w:r w:rsidR="4FDC2D0B">
        <w:t xml:space="preserve">que cela soit pour </w:t>
      </w:r>
      <w:r w:rsidR="4FDC2D0B" w:rsidRPr="2806D258">
        <w:rPr>
          <w:i/>
          <w:iCs/>
        </w:rPr>
        <w:t>vX</w:t>
      </w:r>
      <w:r w:rsidR="4FDC2D0B">
        <w:t xml:space="preserve"> ou </w:t>
      </w:r>
      <w:r w:rsidR="4FDC2D0B" w:rsidRPr="2806D258">
        <w:rPr>
          <w:i/>
          <w:iCs/>
        </w:rPr>
        <w:t xml:space="preserve">vY. </w:t>
      </w:r>
      <w:r w:rsidR="4FDC2D0B" w:rsidRPr="2806D258">
        <w:t>Cela limite grandement la performance de la voiture</w:t>
      </w:r>
      <w:r w:rsidR="692EF7B1" w:rsidRPr="2806D258">
        <w:t>.</w:t>
      </w:r>
      <w:r w:rsidR="3DFBFAFF" w:rsidRPr="2806D258">
        <w:t xml:space="preserve"> </w:t>
      </w:r>
    </w:p>
    <w:p w14:paraId="3B8919E3" w14:textId="52C2F037" w:rsidR="2806D258" w:rsidRDefault="3DFBFAFF" w:rsidP="2806D258">
      <w:pPr>
        <w:pStyle w:val="Paragraphe"/>
        <w:ind w:firstLine="0"/>
      </w:pPr>
      <w:r w:rsidRPr="2806D258">
        <w:t>En résumé, la gestion des vitesses et des accélérations est cruciale afin de produire un comportement réaliste concernant la voiture. Cependant</w:t>
      </w:r>
      <w:r w:rsidR="66D3BEA4" w:rsidRPr="2806D258">
        <w:t>, des optimisations sont nécessaires et indispensables pour a</w:t>
      </w:r>
      <w:r w:rsidR="17EEF6DB" w:rsidRPr="2806D258">
        <w:t xml:space="preserve">ugmenter </w:t>
      </w:r>
      <w:r w:rsidR="77B511CD" w:rsidRPr="2806D258">
        <w:t>sa vitesse</w:t>
      </w:r>
      <w:r w:rsidR="66D3BEA4" w:rsidRPr="2806D258">
        <w:t xml:space="preserve"> tout en </w:t>
      </w:r>
      <w:r w:rsidR="3280CE55" w:rsidRPr="2806D258">
        <w:t>maintenant son</w:t>
      </w:r>
      <w:r w:rsidR="5B0B55FA" w:rsidRPr="2806D258">
        <w:t xml:space="preserve"> comportement s</w:t>
      </w:r>
      <w:r w:rsidR="58E18009" w:rsidRPr="2806D258">
        <w:t>table et préci</w:t>
      </w:r>
      <w:r w:rsidR="20D16F65" w:rsidRPr="2806D258">
        <w:t>s.</w:t>
      </w:r>
    </w:p>
    <w:p w14:paraId="00C34856" w14:textId="1B865456" w:rsidR="26E6313B" w:rsidRDefault="00C04C71" w:rsidP="4103A211">
      <w:pPr>
        <w:pStyle w:val="Heading2"/>
      </w:pPr>
      <w:r>
        <w:t xml:space="preserve"> </w:t>
      </w:r>
      <w:bookmarkStart w:id="37" w:name="_Toc167354898"/>
      <w:r w:rsidR="4E488E91">
        <w:t xml:space="preserve">Gestion des </w:t>
      </w:r>
      <w:r w:rsidR="07CC8C45">
        <w:t>collisions</w:t>
      </w:r>
      <w:bookmarkEnd w:id="37"/>
    </w:p>
    <w:p w14:paraId="1B5B69A3" w14:textId="78C70490" w:rsidR="4103A211" w:rsidRDefault="339EE379" w:rsidP="00C04C71">
      <w:pPr>
        <w:pStyle w:val="Paragraphe"/>
      </w:pPr>
      <w:r>
        <w:t xml:space="preserve">Durant la course, on est </w:t>
      </w:r>
      <w:r w:rsidR="6385648D">
        <w:t xml:space="preserve">amenés à </w:t>
      </w:r>
      <w:r>
        <w:t>donner un vecteur accélération</w:t>
      </w:r>
      <w:r w:rsidR="25C63129">
        <w:t xml:space="preserve"> au GDC</w:t>
      </w:r>
      <w:r>
        <w:t xml:space="preserve"> amenant la voiture sur une case occupée par une autre voiture. Pour gérer ses potentielles collisions, </w:t>
      </w:r>
      <w:r w:rsidR="215EA2FB">
        <w:t>nous devons donc mettre à jour le chemin optima</w:t>
      </w:r>
      <w:r w:rsidR="24EB9051">
        <w:t>l de tel sorte que la case occupée ne soit pas dans le chemin optimal. Pour cela, nous augmentons l’heuristique de cette case, rendant ainsi ce point moi</w:t>
      </w:r>
      <w:r w:rsidR="1C6C3F3B">
        <w:t>ns attractif pour A*. Ainsi, lorsque A* est réappelée depuis la position courante, cette case est ex</w:t>
      </w:r>
      <w:r w:rsidR="03108CF3">
        <w:t>c</w:t>
      </w:r>
      <w:r w:rsidR="1C6C3F3B">
        <w:t>lue du chemin optimal.</w:t>
      </w:r>
      <w:r w:rsidR="307E047B">
        <w:t xml:space="preserve"> </w:t>
      </w:r>
      <w:r w:rsidR="1C6C3F3B">
        <w:t>Ainsi, nous évitons les collisions en adaptant dynamiquement le trajet de la voiture</w:t>
      </w:r>
      <w:r w:rsidR="7B2125F4">
        <w:t>.</w:t>
      </w:r>
    </w:p>
    <w:p w14:paraId="478D5D59" w14:textId="40C30A17" w:rsidR="193DED51" w:rsidRPr="00304558" w:rsidRDefault="193DED51" w:rsidP="00304558">
      <w:pPr>
        <w:pStyle w:val="Heading1"/>
      </w:pPr>
      <w:bookmarkStart w:id="38" w:name="_Toc167354899"/>
      <w:r w:rsidRPr="00304558">
        <w:t>Conclusion</w:t>
      </w:r>
      <w:r w:rsidR="2083647A" w:rsidRPr="00304558">
        <w:t xml:space="preserve"> et Perspectives</w:t>
      </w:r>
      <w:bookmarkEnd w:id="38"/>
    </w:p>
    <w:p w14:paraId="3EF303C0" w14:textId="626E5881" w:rsidR="14E48E89" w:rsidRDefault="2261388E" w:rsidP="14E48E89">
      <w:pPr>
        <w:pStyle w:val="Paragraphe"/>
      </w:pPr>
      <w:r>
        <w:t>Dans le cadre de ce projet</w:t>
      </w:r>
      <w:r w:rsidR="4FBD1F28">
        <w:t>, nous avons élaboré et implémenté le comportem</w:t>
      </w:r>
      <w:r w:rsidR="7815292A">
        <w:t xml:space="preserve">ent d’une voiture autonome sur un circuit deux dimensions en utilisant </w:t>
      </w:r>
      <w:r w:rsidR="73EE0F74">
        <w:t>A*, un algorithme de plus court chemin</w:t>
      </w:r>
      <w:r w:rsidR="7815292A">
        <w:t>.</w:t>
      </w:r>
      <w:r w:rsidR="1E32A0C0">
        <w:t xml:space="preserve"> Les résultats montrent que notre implémentation </w:t>
      </w:r>
      <w:r w:rsidR="1D2E9185">
        <w:t xml:space="preserve">permet à notre voiture </w:t>
      </w:r>
      <w:r w:rsidR="1E32A0C0">
        <w:t xml:space="preserve">de se diriger vers la ligne d’arrivée en suivant </w:t>
      </w:r>
      <w:r w:rsidR="7BF866C3">
        <w:t>le trajet optimal tout en évitant les obstacles et les collisions avec d’autres voitures.</w:t>
      </w:r>
    </w:p>
    <w:p w14:paraId="5D9F2CF9" w14:textId="7FAC5C73" w:rsidR="7BF866C3" w:rsidRDefault="7BF866C3" w:rsidP="2806D258">
      <w:pPr>
        <w:pStyle w:val="Paragraphe"/>
        <w:ind w:firstLine="0"/>
      </w:pPr>
      <w:r>
        <w:t>Néanmoins, plusieurs aspects de notre implémentation nécessitent une amélioration.</w:t>
      </w:r>
      <w:r w:rsidR="400C78F9">
        <w:t xml:space="preserve"> Le principal problème est </w:t>
      </w:r>
      <w:r w:rsidR="7C0BE53E">
        <w:t>la</w:t>
      </w:r>
      <w:r w:rsidR="400C78F9">
        <w:t xml:space="preserve"> gestion de la vitesse. En effet, </w:t>
      </w:r>
      <w:r w:rsidR="2EF84A9E">
        <w:t xml:space="preserve">la gestion </w:t>
      </w:r>
      <w:r w:rsidR="5C216E52">
        <w:t>inefficace de la vitesse diminue grandement les performances de notre voiture</w:t>
      </w:r>
      <w:r w:rsidR="4223F923">
        <w:t xml:space="preserve">, </w:t>
      </w:r>
      <w:r w:rsidR="357CA3C3">
        <w:t>amenant</w:t>
      </w:r>
      <w:r w:rsidR="683B31FB">
        <w:t xml:space="preserve"> parfois</w:t>
      </w:r>
      <w:r w:rsidR="357CA3C3">
        <w:t xml:space="preserve"> celle-ci à s’épuiser de son carburant.</w:t>
      </w:r>
    </w:p>
    <w:p w14:paraId="20CDCC0A" w14:textId="760D90A2" w:rsidR="5C216E52" w:rsidRDefault="5C216E52" w:rsidP="2806D258">
      <w:pPr>
        <w:pStyle w:val="Paragraphe"/>
        <w:ind w:firstLine="0"/>
      </w:pPr>
      <w:r>
        <w:t>Ce problème met</w:t>
      </w:r>
      <w:r w:rsidR="5A839C56">
        <w:t xml:space="preserve"> donc</w:t>
      </w:r>
      <w:r>
        <w:t xml:space="preserve"> en évidence la nécessité de repenser notre gestion de la vitesse pour optimiser la gestion de carburant et donc </w:t>
      </w:r>
      <w:r w:rsidR="28632CF6">
        <w:t xml:space="preserve">optimiser </w:t>
      </w:r>
      <w:r w:rsidR="30A95C42">
        <w:t>la capacité</w:t>
      </w:r>
      <w:r>
        <w:t xml:space="preserve"> </w:t>
      </w:r>
      <w:r w:rsidR="133689B2">
        <w:t xml:space="preserve">de la voiture </w:t>
      </w:r>
      <w:r>
        <w:t>à finir le circuit</w:t>
      </w:r>
      <w:r w:rsidR="4429D58D">
        <w:t xml:space="preserve"> à chaque fois</w:t>
      </w:r>
      <w:r w:rsidR="1CECB2A7">
        <w:t>.</w:t>
      </w:r>
      <w:r w:rsidR="320E3163">
        <w:t xml:space="preserve"> </w:t>
      </w:r>
    </w:p>
    <w:p w14:paraId="015EE1B1" w14:textId="02DEABD0" w:rsidR="2806D258" w:rsidRDefault="07476B2B" w:rsidP="2806D258">
      <w:pPr>
        <w:pStyle w:val="Paragraphe"/>
        <w:ind w:firstLine="0"/>
      </w:pPr>
      <w:r>
        <w:t>Malgré ces obstacles, nous avons pu renforcer nos connaissances en programmation C, en algorithmi</w:t>
      </w:r>
      <w:r w:rsidR="03660533">
        <w:t>qu</w:t>
      </w:r>
      <w:r>
        <w:t>e et nos méthodes</w:t>
      </w:r>
      <w:r w:rsidR="7570F0AC">
        <w:t xml:space="preserve"> de travail. </w:t>
      </w:r>
      <w:r w:rsidR="66E72822">
        <w:t xml:space="preserve">Nous sommes confiants que le projet est sur la bonne voie. </w:t>
      </w:r>
      <w:r w:rsidR="3FADEDC5">
        <w:t>Les leçons tirées de ce projet nous serviront pour aborder d’autres projets à l’avenir</w:t>
      </w:r>
      <w:r w:rsidR="0A6F3FB5">
        <w:t>.</w:t>
      </w:r>
    </w:p>
    <w:p w14:paraId="0CC3D98C" w14:textId="77777777" w:rsidR="00B531A7" w:rsidRDefault="23282C3F" w:rsidP="00B531A7">
      <w:pPr>
        <w:pStyle w:val="Paragraphe"/>
        <w:keepNext/>
        <w:jc w:val="left"/>
      </w:pPr>
      <w:r>
        <w:rPr>
          <w:noProof/>
        </w:rPr>
        <w:drawing>
          <wp:inline distT="0" distB="0" distL="0" distR="0" wp14:anchorId="7AF773F0" wp14:editId="6D529C75">
            <wp:extent cx="5762626" cy="3686175"/>
            <wp:effectExtent l="0" t="0" r="0" b="0"/>
            <wp:docPr id="1772607393" name="Picture 1772607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8F35" w14:textId="75053FC5" w:rsidR="4103A211" w:rsidRDefault="00B531A7" w:rsidP="00781191">
      <w:pPr>
        <w:pStyle w:val="Caption"/>
        <w:ind w:left="3402"/>
        <w:jc w:val="left"/>
      </w:pPr>
      <w:bookmarkStart w:id="39" w:name="_Toc1673218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207A">
        <w:rPr>
          <w:noProof/>
        </w:rPr>
        <w:t>13</w:t>
      </w:r>
      <w:r>
        <w:fldChar w:fldCharType="end"/>
      </w:r>
      <w:r>
        <w:t xml:space="preserve"> Simulation Finale</w:t>
      </w:r>
      <w:bookmarkEnd w:id="39"/>
    </w:p>
    <w:p w14:paraId="6BB9E253" w14:textId="63460ED5" w:rsidR="005065F6" w:rsidRDefault="005065F6" w:rsidP="005065F6">
      <w:pPr>
        <w:pStyle w:val="Paragraphe"/>
        <w:ind w:firstLine="0"/>
      </w:pPr>
    </w:p>
    <w:p w14:paraId="28536A1E" w14:textId="77777777" w:rsidR="00E92E37" w:rsidRDefault="00E92E37" w:rsidP="005065F6">
      <w:pPr>
        <w:pStyle w:val="Paragraphe"/>
        <w:ind w:firstLine="0"/>
      </w:pPr>
    </w:p>
    <w:p w14:paraId="56214F08" w14:textId="77777777" w:rsidR="00E92E37" w:rsidRDefault="00E92E37" w:rsidP="005065F6">
      <w:pPr>
        <w:pStyle w:val="Paragraphe"/>
        <w:ind w:firstLine="0"/>
      </w:pPr>
    </w:p>
    <w:p w14:paraId="306E5290" w14:textId="77777777" w:rsidR="00E92E37" w:rsidRDefault="00E92E37" w:rsidP="005065F6">
      <w:pPr>
        <w:pStyle w:val="Paragraphe"/>
        <w:ind w:firstLine="0"/>
      </w:pPr>
    </w:p>
    <w:p w14:paraId="3B0556D9" w14:textId="77777777" w:rsidR="00E92E37" w:rsidRDefault="00E92E37" w:rsidP="005065F6">
      <w:pPr>
        <w:pStyle w:val="Paragraphe"/>
        <w:ind w:firstLine="0"/>
      </w:pPr>
    </w:p>
    <w:p w14:paraId="27726D99" w14:textId="77777777" w:rsidR="00E92E37" w:rsidRDefault="00E92E37" w:rsidP="005065F6">
      <w:pPr>
        <w:pStyle w:val="Paragraphe"/>
        <w:ind w:firstLine="0"/>
      </w:pPr>
    </w:p>
    <w:p w14:paraId="0BFCCC29" w14:textId="77777777" w:rsidR="00E92E37" w:rsidRDefault="00E92E37" w:rsidP="005065F6">
      <w:pPr>
        <w:pStyle w:val="Paragraphe"/>
        <w:ind w:firstLine="0"/>
      </w:pPr>
    </w:p>
    <w:p w14:paraId="7F0A1BF0" w14:textId="77777777" w:rsidR="00E92E37" w:rsidRDefault="00E92E37" w:rsidP="005065F6">
      <w:pPr>
        <w:pStyle w:val="Paragraphe"/>
        <w:ind w:firstLine="0"/>
      </w:pPr>
    </w:p>
    <w:p w14:paraId="11B7B3AE" w14:textId="77777777" w:rsidR="00E92E37" w:rsidRDefault="00E92E37" w:rsidP="005065F6">
      <w:pPr>
        <w:pStyle w:val="Paragraphe"/>
        <w:ind w:firstLine="0"/>
      </w:pPr>
    </w:p>
    <w:p w14:paraId="6ADEE15C" w14:textId="77777777" w:rsidR="005065F6" w:rsidRPr="00F93840" w:rsidRDefault="005065F6" w:rsidP="005065F6">
      <w:pPr>
        <w:pStyle w:val="Titrepetitsanssautdepage"/>
      </w:pPr>
      <w:r w:rsidRPr="00F93840">
        <w:t>Table des figures</w:t>
      </w:r>
    </w:p>
    <w:p w14:paraId="352EC184" w14:textId="318CF01A" w:rsidR="000A5788" w:rsidRDefault="005065F6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7321805" w:history="1">
        <w:r w:rsidR="000A5788" w:rsidRPr="00605BC9">
          <w:rPr>
            <w:rStyle w:val="Hyperlink"/>
          </w:rPr>
          <w:t>Figure 1 GDC</w:t>
        </w:r>
        <w:r w:rsidR="000A5788">
          <w:rPr>
            <w:webHidden/>
          </w:rPr>
          <w:tab/>
        </w:r>
        <w:r w:rsidR="000A5788">
          <w:rPr>
            <w:webHidden/>
          </w:rPr>
          <w:fldChar w:fldCharType="begin"/>
        </w:r>
        <w:r w:rsidR="000A5788">
          <w:rPr>
            <w:webHidden/>
          </w:rPr>
          <w:instrText xml:space="preserve"> PAGEREF _Toc167321805 \h </w:instrText>
        </w:r>
        <w:r w:rsidR="000A5788">
          <w:rPr>
            <w:webHidden/>
          </w:rPr>
        </w:r>
        <w:r w:rsidR="000A5788">
          <w:rPr>
            <w:webHidden/>
          </w:rPr>
          <w:fldChar w:fldCharType="separate"/>
        </w:r>
        <w:r w:rsidR="00F7207A">
          <w:rPr>
            <w:webHidden/>
          </w:rPr>
          <w:t>4</w:t>
        </w:r>
        <w:r w:rsidR="000A5788">
          <w:rPr>
            <w:webHidden/>
          </w:rPr>
          <w:fldChar w:fldCharType="end"/>
        </w:r>
      </w:hyperlink>
    </w:p>
    <w:p w14:paraId="5DC2B5B9" w14:textId="6E34F9A9" w:rsidR="000A5788" w:rsidRDefault="00713F31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hyperlink w:anchor="_Toc167321806" w:history="1">
        <w:r w:rsidR="000A5788" w:rsidRPr="00605BC9">
          <w:rPr>
            <w:rStyle w:val="Hyperlink"/>
          </w:rPr>
          <w:t>Figure 2 Exemple de carte</w:t>
        </w:r>
        <w:r w:rsidR="000A5788">
          <w:rPr>
            <w:webHidden/>
          </w:rPr>
          <w:tab/>
        </w:r>
        <w:r w:rsidR="000A5788">
          <w:rPr>
            <w:webHidden/>
          </w:rPr>
          <w:fldChar w:fldCharType="begin"/>
        </w:r>
        <w:r w:rsidR="000A5788">
          <w:rPr>
            <w:webHidden/>
          </w:rPr>
          <w:instrText xml:space="preserve"> PAGEREF _Toc167321806 \h </w:instrText>
        </w:r>
        <w:r w:rsidR="000A5788">
          <w:rPr>
            <w:webHidden/>
          </w:rPr>
        </w:r>
        <w:r w:rsidR="000A5788">
          <w:rPr>
            <w:webHidden/>
          </w:rPr>
          <w:fldChar w:fldCharType="separate"/>
        </w:r>
        <w:r w:rsidR="00F7207A">
          <w:rPr>
            <w:webHidden/>
          </w:rPr>
          <w:t>5</w:t>
        </w:r>
        <w:r w:rsidR="000A5788">
          <w:rPr>
            <w:webHidden/>
          </w:rPr>
          <w:fldChar w:fldCharType="end"/>
        </w:r>
      </w:hyperlink>
    </w:p>
    <w:p w14:paraId="11C27312" w14:textId="0EAC96ED" w:rsidR="000A5788" w:rsidRDefault="00713F31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hyperlink w:anchor="_Toc167321807" w:history="1">
        <w:r w:rsidR="000A5788" w:rsidRPr="00605BC9">
          <w:rPr>
            <w:rStyle w:val="Hyperlink"/>
          </w:rPr>
          <w:t>Figure 3 Possibilités Accélérations</w:t>
        </w:r>
        <w:r w:rsidR="000A5788">
          <w:rPr>
            <w:webHidden/>
          </w:rPr>
          <w:tab/>
        </w:r>
        <w:r w:rsidR="000A5788">
          <w:rPr>
            <w:webHidden/>
          </w:rPr>
          <w:fldChar w:fldCharType="begin"/>
        </w:r>
        <w:r w:rsidR="000A5788">
          <w:rPr>
            <w:webHidden/>
          </w:rPr>
          <w:instrText xml:space="preserve"> PAGEREF _Toc167321807 \h </w:instrText>
        </w:r>
        <w:r w:rsidR="000A5788">
          <w:rPr>
            <w:webHidden/>
          </w:rPr>
        </w:r>
        <w:r w:rsidR="000A5788">
          <w:rPr>
            <w:webHidden/>
          </w:rPr>
          <w:fldChar w:fldCharType="separate"/>
        </w:r>
        <w:r w:rsidR="00F7207A">
          <w:rPr>
            <w:webHidden/>
          </w:rPr>
          <w:t>6</w:t>
        </w:r>
        <w:r w:rsidR="000A5788">
          <w:rPr>
            <w:webHidden/>
          </w:rPr>
          <w:fldChar w:fldCharType="end"/>
        </w:r>
      </w:hyperlink>
    </w:p>
    <w:p w14:paraId="6BC52C7D" w14:textId="7C58D95C" w:rsidR="000A5788" w:rsidRDefault="00713F31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hyperlink w:anchor="_Toc167321808" w:history="1">
        <w:r w:rsidR="000A5788" w:rsidRPr="00605BC9">
          <w:rPr>
            <w:rStyle w:val="Hyperlink"/>
          </w:rPr>
          <w:t>Figure 4 Representation D'une Liste</w:t>
        </w:r>
        <w:r w:rsidR="000A5788">
          <w:rPr>
            <w:webHidden/>
          </w:rPr>
          <w:tab/>
        </w:r>
        <w:r w:rsidR="000A5788">
          <w:rPr>
            <w:webHidden/>
          </w:rPr>
          <w:fldChar w:fldCharType="begin"/>
        </w:r>
        <w:r w:rsidR="000A5788">
          <w:rPr>
            <w:webHidden/>
          </w:rPr>
          <w:instrText xml:space="preserve"> PAGEREF _Toc167321808 \h </w:instrText>
        </w:r>
        <w:r w:rsidR="000A5788">
          <w:rPr>
            <w:webHidden/>
          </w:rPr>
        </w:r>
        <w:r w:rsidR="000A5788">
          <w:rPr>
            <w:webHidden/>
          </w:rPr>
          <w:fldChar w:fldCharType="separate"/>
        </w:r>
        <w:r w:rsidR="00F7207A">
          <w:rPr>
            <w:webHidden/>
          </w:rPr>
          <w:t>6</w:t>
        </w:r>
        <w:r w:rsidR="000A5788">
          <w:rPr>
            <w:webHidden/>
          </w:rPr>
          <w:fldChar w:fldCharType="end"/>
        </w:r>
      </w:hyperlink>
    </w:p>
    <w:p w14:paraId="0648A509" w14:textId="0D8F2EB5" w:rsidR="000A5788" w:rsidRDefault="00713F31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hyperlink w:anchor="_Toc167321809" w:history="1">
        <w:r w:rsidR="000A5788" w:rsidRPr="00605BC9">
          <w:rPr>
            <w:rStyle w:val="Hyperlink"/>
          </w:rPr>
          <w:t>Figure 5 Heap</w:t>
        </w:r>
        <w:r w:rsidR="000A5788">
          <w:rPr>
            <w:webHidden/>
          </w:rPr>
          <w:tab/>
        </w:r>
        <w:r w:rsidR="000A5788">
          <w:rPr>
            <w:webHidden/>
          </w:rPr>
          <w:fldChar w:fldCharType="begin"/>
        </w:r>
        <w:r w:rsidR="000A5788">
          <w:rPr>
            <w:webHidden/>
          </w:rPr>
          <w:instrText xml:space="preserve"> PAGEREF _Toc167321809 \h </w:instrText>
        </w:r>
        <w:r w:rsidR="000A5788">
          <w:rPr>
            <w:webHidden/>
          </w:rPr>
        </w:r>
        <w:r w:rsidR="000A5788">
          <w:rPr>
            <w:webHidden/>
          </w:rPr>
          <w:fldChar w:fldCharType="separate"/>
        </w:r>
        <w:r w:rsidR="00F7207A">
          <w:rPr>
            <w:webHidden/>
          </w:rPr>
          <w:t>7</w:t>
        </w:r>
        <w:r w:rsidR="000A5788">
          <w:rPr>
            <w:webHidden/>
          </w:rPr>
          <w:fldChar w:fldCharType="end"/>
        </w:r>
      </w:hyperlink>
    </w:p>
    <w:p w14:paraId="2BEFF3DB" w14:textId="0CED3D5F" w:rsidR="000A5788" w:rsidRDefault="00713F31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hyperlink w:anchor="_Toc167321810" w:history="1">
        <w:r w:rsidR="000A5788" w:rsidRPr="00605BC9">
          <w:rPr>
            <w:rStyle w:val="Hyperlink"/>
          </w:rPr>
          <w:t>Figure 6 Arborescence</w:t>
        </w:r>
        <w:r w:rsidR="000A5788">
          <w:rPr>
            <w:webHidden/>
          </w:rPr>
          <w:tab/>
        </w:r>
        <w:r w:rsidR="000A5788">
          <w:rPr>
            <w:webHidden/>
          </w:rPr>
          <w:fldChar w:fldCharType="begin"/>
        </w:r>
        <w:r w:rsidR="000A5788">
          <w:rPr>
            <w:webHidden/>
          </w:rPr>
          <w:instrText xml:space="preserve"> PAGEREF _Toc167321810 \h </w:instrText>
        </w:r>
        <w:r w:rsidR="000A5788">
          <w:rPr>
            <w:webHidden/>
          </w:rPr>
        </w:r>
        <w:r w:rsidR="000A5788">
          <w:rPr>
            <w:webHidden/>
          </w:rPr>
          <w:fldChar w:fldCharType="separate"/>
        </w:r>
        <w:r w:rsidR="00F7207A">
          <w:rPr>
            <w:webHidden/>
          </w:rPr>
          <w:t>7</w:t>
        </w:r>
        <w:r w:rsidR="000A5788">
          <w:rPr>
            <w:webHidden/>
          </w:rPr>
          <w:fldChar w:fldCharType="end"/>
        </w:r>
      </w:hyperlink>
    </w:p>
    <w:p w14:paraId="2F6AEB22" w14:textId="40D509D4" w:rsidR="000A5788" w:rsidRDefault="00713F31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hyperlink w:anchor="_Toc167321811" w:history="1">
        <w:r w:rsidR="000A5788" w:rsidRPr="00605BC9">
          <w:rPr>
            <w:rStyle w:val="Hyperlink"/>
          </w:rPr>
          <w:t>Figure 7 Définition structure pixel_t</w:t>
        </w:r>
        <w:r w:rsidR="000A5788">
          <w:rPr>
            <w:webHidden/>
          </w:rPr>
          <w:tab/>
        </w:r>
        <w:r w:rsidR="000A5788">
          <w:rPr>
            <w:webHidden/>
          </w:rPr>
          <w:fldChar w:fldCharType="begin"/>
        </w:r>
        <w:r w:rsidR="000A5788">
          <w:rPr>
            <w:webHidden/>
          </w:rPr>
          <w:instrText xml:space="preserve"> PAGEREF _Toc167321811 \h </w:instrText>
        </w:r>
        <w:r w:rsidR="000A5788">
          <w:rPr>
            <w:webHidden/>
          </w:rPr>
        </w:r>
        <w:r w:rsidR="000A5788">
          <w:rPr>
            <w:webHidden/>
          </w:rPr>
          <w:fldChar w:fldCharType="separate"/>
        </w:r>
        <w:r w:rsidR="00F7207A">
          <w:rPr>
            <w:webHidden/>
          </w:rPr>
          <w:t>8</w:t>
        </w:r>
        <w:r w:rsidR="000A5788">
          <w:rPr>
            <w:webHidden/>
          </w:rPr>
          <w:fldChar w:fldCharType="end"/>
        </w:r>
      </w:hyperlink>
    </w:p>
    <w:p w14:paraId="33CB3146" w14:textId="7CAC7DAA" w:rsidR="000A5788" w:rsidRDefault="00713F31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hyperlink w:anchor="_Toc167321812" w:history="1">
        <w:r w:rsidR="000A5788" w:rsidRPr="00605BC9">
          <w:rPr>
            <w:rStyle w:val="Hyperlink"/>
          </w:rPr>
          <w:t>Figure 8 Définition structure Graph</w:t>
        </w:r>
        <w:r w:rsidR="000A5788">
          <w:rPr>
            <w:webHidden/>
          </w:rPr>
          <w:tab/>
        </w:r>
        <w:r w:rsidR="000A5788">
          <w:rPr>
            <w:webHidden/>
          </w:rPr>
          <w:fldChar w:fldCharType="begin"/>
        </w:r>
        <w:r w:rsidR="000A5788">
          <w:rPr>
            <w:webHidden/>
          </w:rPr>
          <w:instrText xml:space="preserve"> PAGEREF _Toc167321812 \h </w:instrText>
        </w:r>
        <w:r w:rsidR="000A5788">
          <w:rPr>
            <w:webHidden/>
          </w:rPr>
        </w:r>
        <w:r w:rsidR="000A5788">
          <w:rPr>
            <w:webHidden/>
          </w:rPr>
          <w:fldChar w:fldCharType="separate"/>
        </w:r>
        <w:r w:rsidR="00F7207A">
          <w:rPr>
            <w:webHidden/>
          </w:rPr>
          <w:t>8</w:t>
        </w:r>
        <w:r w:rsidR="000A5788">
          <w:rPr>
            <w:webHidden/>
          </w:rPr>
          <w:fldChar w:fldCharType="end"/>
        </w:r>
      </w:hyperlink>
    </w:p>
    <w:p w14:paraId="152E0D92" w14:textId="2985EF65" w:rsidR="000A5788" w:rsidRDefault="00713F31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hyperlink w:anchor="_Toc167321813" w:history="1">
        <w:r w:rsidR="000A5788" w:rsidRPr="00605BC9">
          <w:rPr>
            <w:rStyle w:val="Hyperlink"/>
          </w:rPr>
          <w:t>Figure 9 Source Wikipedia</w:t>
        </w:r>
        <w:r w:rsidR="000A5788">
          <w:rPr>
            <w:webHidden/>
          </w:rPr>
          <w:tab/>
        </w:r>
        <w:r w:rsidR="000A5788">
          <w:rPr>
            <w:webHidden/>
          </w:rPr>
          <w:fldChar w:fldCharType="begin"/>
        </w:r>
        <w:r w:rsidR="000A5788">
          <w:rPr>
            <w:webHidden/>
          </w:rPr>
          <w:instrText xml:space="preserve"> PAGEREF _Toc167321813 \h </w:instrText>
        </w:r>
        <w:r w:rsidR="000A5788">
          <w:rPr>
            <w:webHidden/>
          </w:rPr>
        </w:r>
        <w:r w:rsidR="000A5788">
          <w:rPr>
            <w:webHidden/>
          </w:rPr>
          <w:fldChar w:fldCharType="separate"/>
        </w:r>
        <w:r w:rsidR="00F7207A">
          <w:rPr>
            <w:webHidden/>
          </w:rPr>
          <w:t>9</w:t>
        </w:r>
        <w:r w:rsidR="000A5788">
          <w:rPr>
            <w:webHidden/>
          </w:rPr>
          <w:fldChar w:fldCharType="end"/>
        </w:r>
      </w:hyperlink>
    </w:p>
    <w:p w14:paraId="22CB43ED" w14:textId="681E96A9" w:rsidR="000A5788" w:rsidRDefault="00713F31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hyperlink w:anchor="_Toc167321814" w:history="1">
        <w:r w:rsidR="000A5788" w:rsidRPr="00605BC9">
          <w:rPr>
            <w:rStyle w:val="Hyperlink"/>
          </w:rPr>
          <w:t>Figure 10 Algorithme de A*</w:t>
        </w:r>
        <w:r w:rsidR="000A5788">
          <w:rPr>
            <w:webHidden/>
          </w:rPr>
          <w:tab/>
        </w:r>
        <w:r w:rsidR="000A5788">
          <w:rPr>
            <w:webHidden/>
          </w:rPr>
          <w:fldChar w:fldCharType="begin"/>
        </w:r>
        <w:r w:rsidR="000A5788">
          <w:rPr>
            <w:webHidden/>
          </w:rPr>
          <w:instrText xml:space="preserve"> PAGEREF _Toc167321814 \h </w:instrText>
        </w:r>
        <w:r w:rsidR="000A5788">
          <w:rPr>
            <w:webHidden/>
          </w:rPr>
        </w:r>
        <w:r w:rsidR="000A5788">
          <w:rPr>
            <w:webHidden/>
          </w:rPr>
          <w:fldChar w:fldCharType="separate"/>
        </w:r>
        <w:r w:rsidR="00F7207A">
          <w:rPr>
            <w:webHidden/>
          </w:rPr>
          <w:t>10</w:t>
        </w:r>
        <w:r w:rsidR="000A5788">
          <w:rPr>
            <w:webHidden/>
          </w:rPr>
          <w:fldChar w:fldCharType="end"/>
        </w:r>
      </w:hyperlink>
    </w:p>
    <w:p w14:paraId="6AF9A32D" w14:textId="655AA0D1" w:rsidR="000A5788" w:rsidRDefault="00713F31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hyperlink w:anchor="_Toc167321815" w:history="1">
        <w:r w:rsidR="000A5788" w:rsidRPr="00605BC9">
          <w:rPr>
            <w:rStyle w:val="Hyperlink"/>
          </w:rPr>
          <w:t>Figure 11 Test de A* sur la map SERPENT</w:t>
        </w:r>
        <w:r w:rsidR="000A5788">
          <w:rPr>
            <w:webHidden/>
          </w:rPr>
          <w:tab/>
        </w:r>
        <w:r w:rsidR="000A5788">
          <w:rPr>
            <w:webHidden/>
          </w:rPr>
          <w:fldChar w:fldCharType="begin"/>
        </w:r>
        <w:r w:rsidR="000A5788">
          <w:rPr>
            <w:webHidden/>
          </w:rPr>
          <w:instrText xml:space="preserve"> PAGEREF _Toc167321815 \h </w:instrText>
        </w:r>
        <w:r w:rsidR="000A5788">
          <w:rPr>
            <w:webHidden/>
          </w:rPr>
        </w:r>
        <w:r w:rsidR="000A5788">
          <w:rPr>
            <w:webHidden/>
          </w:rPr>
          <w:fldChar w:fldCharType="separate"/>
        </w:r>
        <w:r w:rsidR="00F7207A">
          <w:rPr>
            <w:webHidden/>
          </w:rPr>
          <w:t>10</w:t>
        </w:r>
        <w:r w:rsidR="000A5788">
          <w:rPr>
            <w:webHidden/>
          </w:rPr>
          <w:fldChar w:fldCharType="end"/>
        </w:r>
      </w:hyperlink>
    </w:p>
    <w:p w14:paraId="05F5EB83" w14:textId="6546EB38" w:rsidR="000A5788" w:rsidRDefault="00713F31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hyperlink w:anchor="_Toc167321816" w:history="1">
        <w:r w:rsidR="000A5788" w:rsidRPr="00605BC9">
          <w:rPr>
            <w:rStyle w:val="Hyperlink"/>
          </w:rPr>
          <w:t>Figure 12 Autre test de A*</w:t>
        </w:r>
        <w:r w:rsidR="000A5788">
          <w:rPr>
            <w:webHidden/>
          </w:rPr>
          <w:tab/>
        </w:r>
        <w:r w:rsidR="000A5788">
          <w:rPr>
            <w:webHidden/>
          </w:rPr>
          <w:fldChar w:fldCharType="begin"/>
        </w:r>
        <w:r w:rsidR="000A5788">
          <w:rPr>
            <w:webHidden/>
          </w:rPr>
          <w:instrText xml:space="preserve"> PAGEREF _Toc167321816 \h </w:instrText>
        </w:r>
        <w:r w:rsidR="000A5788">
          <w:rPr>
            <w:webHidden/>
          </w:rPr>
        </w:r>
        <w:r w:rsidR="000A5788">
          <w:rPr>
            <w:webHidden/>
          </w:rPr>
          <w:fldChar w:fldCharType="separate"/>
        </w:r>
        <w:r w:rsidR="00F7207A">
          <w:rPr>
            <w:webHidden/>
          </w:rPr>
          <w:t>10</w:t>
        </w:r>
        <w:r w:rsidR="000A5788">
          <w:rPr>
            <w:webHidden/>
          </w:rPr>
          <w:fldChar w:fldCharType="end"/>
        </w:r>
      </w:hyperlink>
    </w:p>
    <w:p w14:paraId="4658C54D" w14:textId="4EDF1DBA" w:rsidR="000A5788" w:rsidRDefault="00713F31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hyperlink w:anchor="_Toc167321817" w:history="1">
        <w:r w:rsidR="000A5788" w:rsidRPr="00605BC9">
          <w:rPr>
            <w:rStyle w:val="Hyperlink"/>
          </w:rPr>
          <w:t>Figure 13 Simulation Finale</w:t>
        </w:r>
        <w:r w:rsidR="000A5788">
          <w:rPr>
            <w:webHidden/>
          </w:rPr>
          <w:tab/>
        </w:r>
        <w:r w:rsidR="000A5788">
          <w:rPr>
            <w:webHidden/>
          </w:rPr>
          <w:fldChar w:fldCharType="begin"/>
        </w:r>
        <w:r w:rsidR="000A5788">
          <w:rPr>
            <w:webHidden/>
          </w:rPr>
          <w:instrText xml:space="preserve"> PAGEREF _Toc167321817 \h </w:instrText>
        </w:r>
        <w:r w:rsidR="000A5788">
          <w:rPr>
            <w:webHidden/>
          </w:rPr>
        </w:r>
        <w:r w:rsidR="000A5788">
          <w:rPr>
            <w:webHidden/>
          </w:rPr>
          <w:fldChar w:fldCharType="separate"/>
        </w:r>
        <w:r w:rsidR="00F7207A">
          <w:rPr>
            <w:webHidden/>
          </w:rPr>
          <w:t>12</w:t>
        </w:r>
        <w:r w:rsidR="000A5788">
          <w:rPr>
            <w:webHidden/>
          </w:rPr>
          <w:fldChar w:fldCharType="end"/>
        </w:r>
      </w:hyperlink>
    </w:p>
    <w:p w14:paraId="23DE523C" w14:textId="5695E41A" w:rsidR="005065F6" w:rsidRDefault="005065F6" w:rsidP="00E1025F">
      <w:pPr>
        <w:pStyle w:val="Paragraphe"/>
        <w:ind w:firstLine="0"/>
      </w:pPr>
      <w:r>
        <w:fldChar w:fldCharType="end"/>
      </w:r>
    </w:p>
    <w:p w14:paraId="5DCAD3FA" w14:textId="138B9DCF" w:rsidR="005A306D" w:rsidRPr="00F93840" w:rsidRDefault="005A306D" w:rsidP="005A306D">
      <w:pPr>
        <w:pStyle w:val="Titrepetitsanssautdepage"/>
      </w:pPr>
      <w:r w:rsidRPr="00F93840">
        <w:t xml:space="preserve">Table des </w:t>
      </w:r>
      <w:r w:rsidR="00E1025F">
        <w:t>TABLEAUX</w:t>
      </w:r>
    </w:p>
    <w:p w14:paraId="54C1D9A8" w14:textId="4ED77217" w:rsidR="006B337C" w:rsidRDefault="005065F6">
      <w:pPr>
        <w:pStyle w:val="TableofFigures"/>
        <w:rPr>
          <w:rFonts w:eastAsiaTheme="minorEastAsia"/>
          <w:kern w:val="2"/>
          <w:lang w:val="en-US" w:eastAsia="ja-JP"/>
          <w14:ligatures w14:val="standardContextual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167321818" w:history="1">
        <w:r w:rsidR="006B337C" w:rsidRPr="00E451A8">
          <w:rPr>
            <w:rStyle w:val="Hyperlink"/>
          </w:rPr>
          <w:t>Tableau 1 Type de sol</w:t>
        </w:r>
        <w:r w:rsidR="006B337C">
          <w:rPr>
            <w:webHidden/>
          </w:rPr>
          <w:tab/>
        </w:r>
        <w:r w:rsidR="006B337C">
          <w:rPr>
            <w:webHidden/>
          </w:rPr>
          <w:fldChar w:fldCharType="begin"/>
        </w:r>
        <w:r w:rsidR="006B337C">
          <w:rPr>
            <w:webHidden/>
          </w:rPr>
          <w:instrText xml:space="preserve"> PAGEREF _Toc167321818 \h </w:instrText>
        </w:r>
        <w:r w:rsidR="006B337C">
          <w:rPr>
            <w:webHidden/>
          </w:rPr>
        </w:r>
        <w:r w:rsidR="006B337C">
          <w:rPr>
            <w:webHidden/>
          </w:rPr>
          <w:fldChar w:fldCharType="separate"/>
        </w:r>
        <w:r w:rsidR="00F7207A">
          <w:rPr>
            <w:webHidden/>
          </w:rPr>
          <w:t>5</w:t>
        </w:r>
        <w:r w:rsidR="006B337C">
          <w:rPr>
            <w:webHidden/>
          </w:rPr>
          <w:fldChar w:fldCharType="end"/>
        </w:r>
      </w:hyperlink>
    </w:p>
    <w:p w14:paraId="52E56223" w14:textId="2BC7E397" w:rsidR="005065F6" w:rsidRDefault="005065F6" w:rsidP="005065F6">
      <w:pPr>
        <w:pStyle w:val="Paragraphe"/>
      </w:pPr>
      <w:r>
        <w:fldChar w:fldCharType="end"/>
      </w:r>
    </w:p>
    <w:p w14:paraId="07547A01" w14:textId="77777777" w:rsidR="00767A59" w:rsidRDefault="00767A59" w:rsidP="00504C4B">
      <w:pPr>
        <w:pStyle w:val="Paragraphe"/>
      </w:pPr>
    </w:p>
    <w:p w14:paraId="6DFB9E20" w14:textId="77777777" w:rsidR="007C328A" w:rsidRPr="00227B06" w:rsidRDefault="007C328A" w:rsidP="007C328A"/>
    <w:p w14:paraId="70DF9E56" w14:textId="77777777" w:rsidR="00135734" w:rsidRPr="00227B06" w:rsidRDefault="00135734" w:rsidP="00135734">
      <w:pPr>
        <w:pStyle w:val="Paragraphe"/>
      </w:pPr>
    </w:p>
    <w:p w14:paraId="44E871BC" w14:textId="4B9DA561" w:rsidR="00135734" w:rsidRPr="00227B06" w:rsidRDefault="00135734" w:rsidP="4103A211">
      <w:pPr>
        <w:pStyle w:val="Paragraphe"/>
      </w:pPr>
    </w:p>
    <w:p w14:paraId="463F29E8" w14:textId="77777777" w:rsidR="00767A59" w:rsidRPr="002316B3" w:rsidRDefault="00767A59" w:rsidP="00504C4B">
      <w:pPr>
        <w:pStyle w:val="Paragraphe"/>
        <w:rPr>
          <w:lang w:val="en-US"/>
        </w:rPr>
      </w:pPr>
      <w:bookmarkStart w:id="40" w:name="_Ref386185408"/>
      <w:bookmarkEnd w:id="40"/>
    </w:p>
    <w:p w14:paraId="3B7B4B86" w14:textId="77777777" w:rsidR="00767A59" w:rsidRPr="002316B3" w:rsidRDefault="00767A59" w:rsidP="00504C4B">
      <w:pPr>
        <w:pStyle w:val="Paragraphe"/>
        <w:rPr>
          <w:lang w:val="en-US"/>
        </w:rPr>
      </w:pPr>
    </w:p>
    <w:p w14:paraId="3A0FF5F2" w14:textId="77777777" w:rsidR="00767A59" w:rsidRPr="002316B3" w:rsidRDefault="00767A59" w:rsidP="00504C4B">
      <w:pPr>
        <w:pStyle w:val="Paragraphe"/>
        <w:rPr>
          <w:lang w:val="en-US"/>
        </w:rPr>
      </w:pPr>
    </w:p>
    <w:p w14:paraId="5630AD66" w14:textId="77777777" w:rsidR="00767A59" w:rsidRPr="002316B3" w:rsidRDefault="00767A59" w:rsidP="00504C4B">
      <w:pPr>
        <w:pStyle w:val="Paragraphe"/>
        <w:rPr>
          <w:lang w:val="en-US"/>
        </w:rPr>
      </w:pPr>
    </w:p>
    <w:p w14:paraId="61829076" w14:textId="77777777" w:rsidR="00767A59" w:rsidRPr="002316B3" w:rsidRDefault="00767A59" w:rsidP="00504C4B">
      <w:pPr>
        <w:pStyle w:val="Paragraphe"/>
        <w:rPr>
          <w:lang w:val="en-US"/>
        </w:rPr>
      </w:pPr>
    </w:p>
    <w:p w14:paraId="4F904CB7" w14:textId="77777777" w:rsidR="00005259" w:rsidRPr="002316B3" w:rsidRDefault="00005259" w:rsidP="00767A59">
      <w:pPr>
        <w:pStyle w:val="Paragraphe"/>
        <w:ind w:firstLine="0"/>
        <w:rPr>
          <w:lang w:val="en-US"/>
        </w:rPr>
        <w:sectPr w:rsidR="00005259" w:rsidRPr="002316B3" w:rsidSect="00946C36">
          <w:headerReference w:type="default" r:id="rId34"/>
          <w:pgSz w:w="11906" w:h="16838"/>
          <w:pgMar w:top="1417" w:right="1417" w:bottom="993" w:left="1417" w:header="708" w:footer="524" w:gutter="0"/>
          <w:cols w:space="708"/>
          <w:docGrid w:linePitch="360"/>
        </w:sectPr>
      </w:pPr>
    </w:p>
    <w:p w14:paraId="06971CD3" w14:textId="77777777" w:rsidR="009406C0" w:rsidRPr="002316B3" w:rsidRDefault="009406C0" w:rsidP="00246123">
      <w:pPr>
        <w:pStyle w:val="Paragraphe"/>
        <w:ind w:firstLine="0"/>
        <w:jc w:val="center"/>
        <w:rPr>
          <w:lang w:val="en-US"/>
        </w:rPr>
      </w:pPr>
    </w:p>
    <w:p w14:paraId="2A1F701D" w14:textId="77777777" w:rsidR="009406C0" w:rsidRPr="002316B3" w:rsidRDefault="009406C0" w:rsidP="00246123">
      <w:pPr>
        <w:jc w:val="center"/>
        <w:rPr>
          <w:lang w:val="en-US"/>
        </w:rPr>
      </w:pPr>
    </w:p>
    <w:p w14:paraId="03EFCA41" w14:textId="77777777" w:rsidR="009406C0" w:rsidRPr="002316B3" w:rsidRDefault="009406C0" w:rsidP="00246123">
      <w:pPr>
        <w:jc w:val="center"/>
        <w:rPr>
          <w:lang w:val="en-US"/>
        </w:rPr>
      </w:pPr>
    </w:p>
    <w:p w14:paraId="5F96A722" w14:textId="77777777" w:rsidR="001A6239" w:rsidRPr="002316B3" w:rsidRDefault="001A6239" w:rsidP="00246123">
      <w:pPr>
        <w:jc w:val="center"/>
        <w:rPr>
          <w:lang w:val="en-US"/>
        </w:rPr>
      </w:pPr>
    </w:p>
    <w:p w14:paraId="5B95CD12" w14:textId="77777777" w:rsidR="001A6239" w:rsidRPr="002316B3" w:rsidRDefault="001A6239" w:rsidP="00246123">
      <w:pPr>
        <w:jc w:val="center"/>
        <w:rPr>
          <w:lang w:val="en-US"/>
        </w:rPr>
      </w:pPr>
    </w:p>
    <w:p w14:paraId="5220BBB2" w14:textId="77777777" w:rsidR="001A6239" w:rsidRPr="002316B3" w:rsidRDefault="001A6239" w:rsidP="00246123">
      <w:pPr>
        <w:jc w:val="center"/>
        <w:rPr>
          <w:lang w:val="en-US"/>
        </w:rPr>
      </w:pPr>
    </w:p>
    <w:sectPr w:rsidR="001A6239" w:rsidRPr="002316B3" w:rsidSect="0000661A">
      <w:headerReference w:type="even" r:id="rId35"/>
      <w:headerReference w:type="default" r:id="rId36"/>
      <w:footerReference w:type="even" r:id="rId37"/>
      <w:type w:val="evenPage"/>
      <w:pgSz w:w="11906" w:h="16838"/>
      <w:pgMar w:top="4111" w:right="1417" w:bottom="3970" w:left="1417" w:header="851" w:footer="35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17DC37" w14:textId="77777777" w:rsidR="00967AF6" w:rsidRDefault="00967AF6" w:rsidP="00F70222">
      <w:pPr>
        <w:spacing w:after="0" w:line="240" w:lineRule="auto"/>
      </w:pPr>
      <w:r>
        <w:separator/>
      </w:r>
    </w:p>
  </w:endnote>
  <w:endnote w:type="continuationSeparator" w:id="0">
    <w:p w14:paraId="12DDBE31" w14:textId="77777777" w:rsidR="00967AF6" w:rsidRDefault="00967AF6" w:rsidP="00F70222">
      <w:pPr>
        <w:spacing w:after="0" w:line="240" w:lineRule="auto"/>
      </w:pPr>
      <w:r>
        <w:continuationSeparator/>
      </w:r>
    </w:p>
  </w:endnote>
  <w:endnote w:type="continuationNotice" w:id="1">
    <w:p w14:paraId="33E890E1" w14:textId="77777777" w:rsidR="00967AF6" w:rsidRDefault="00967AF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126F6" w14:textId="77777777" w:rsidR="00F70222" w:rsidRDefault="009D0274" w:rsidP="4103A211">
    <w:pPr>
      <w:pStyle w:val="Footer"/>
      <w:ind w:left="-1417"/>
      <w:jc w:val="center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8241" behindDoc="0" locked="1" layoutInCell="1" allowOverlap="1" wp14:anchorId="4FC166A4" wp14:editId="07777777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02400" cy="604800"/>
              <wp:effectExtent l="0" t="0" r="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02400" cy="6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D71896C" w14:textId="1EACA659" w:rsidR="00BF0EB9" w:rsidRPr="0017631B" w:rsidRDefault="00D57AED" w:rsidP="0017631B">
                          <w:pPr>
                            <w:pBdr>
                              <w:top w:val="single" w:sz="18" w:space="1" w:color="AFC0C9" w:themeColor="accent6"/>
                            </w:pBdr>
                            <w:spacing w:after="0" w:line="240" w:lineRule="auto"/>
                            <w:ind w:firstLine="567"/>
                            <w:rPr>
                              <w:rFonts w:asciiTheme="majorHAnsi" w:hAnsiTheme="majorHAnsi" w:cstheme="majorHAnsi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</w:rPr>
                            <w:t>Challenge F1</w:t>
                          </w:r>
                          <w:r w:rsidR="009D0274" w:rsidRPr="00665EF5">
                            <w:rPr>
                              <w:rFonts w:asciiTheme="majorHAnsi" w:hAnsiTheme="majorHAnsi" w:cstheme="majorHAnsi"/>
                            </w:rPr>
                            <w:t xml:space="preserve"> /</w:t>
                          </w:r>
                          <w:r w:rsidR="009D0274" w:rsidRPr="00665EF5">
                            <w:rPr>
                              <w:rFonts w:asciiTheme="majorHAnsi" w:hAnsiTheme="majorHAnsi" w:cstheme="majorHAnsi"/>
                              <w:color w:val="7B949E" w:themeColor="accent5"/>
                            </w:rPr>
                            <w:fldChar w:fldCharType="begin"/>
                          </w:r>
                          <w:r w:rsidR="009D0274" w:rsidRPr="00665EF5">
                            <w:rPr>
                              <w:rFonts w:asciiTheme="majorHAnsi" w:hAnsiTheme="majorHAnsi" w:cstheme="majorHAnsi"/>
                              <w:color w:val="7B949E" w:themeColor="accent5"/>
                            </w:rPr>
                            <w:instrText xml:space="preserve"> PAGE   \* MERGEFORMAT </w:instrText>
                          </w:r>
                          <w:r w:rsidR="009D0274" w:rsidRPr="00665EF5">
                            <w:rPr>
                              <w:rFonts w:asciiTheme="majorHAnsi" w:hAnsiTheme="majorHAnsi" w:cstheme="majorHAnsi"/>
                              <w:color w:val="7B949E" w:themeColor="accent5"/>
                            </w:rPr>
                            <w:fldChar w:fldCharType="separate"/>
                          </w:r>
                          <w:r w:rsidR="0017631B">
                            <w:rPr>
                              <w:rFonts w:asciiTheme="majorHAnsi" w:hAnsiTheme="majorHAnsi" w:cstheme="majorHAnsi"/>
                              <w:noProof/>
                              <w:color w:val="7B949E" w:themeColor="accent5"/>
                            </w:rPr>
                            <w:t>10</w:t>
                          </w:r>
                          <w:r w:rsidR="009D0274" w:rsidRPr="00665EF5">
                            <w:rPr>
                              <w:rFonts w:asciiTheme="majorHAnsi" w:hAnsiTheme="majorHAnsi" w:cstheme="majorHAnsi"/>
                              <w:color w:val="7B949E" w:themeColor="accent5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72000" rIns="0" bIns="72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C166A4" id="Rectangle 12" o:spid="_x0000_s1026" style="position:absolute;left:0;text-align:left;margin-left:0;margin-top:0;width:94.7pt;height:47.6pt;z-index:251658241;visibility:visible;mso-wrap-style:non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" filled="f" stroked="f" strokeweight="1pt">
              <v:textbox inset="0,2mm,0,2mm">
                <w:txbxContent>
                  <w:p w14:paraId="0D71896C" w14:textId="1EACA659" w:rsidR="00BF0EB9" w:rsidRPr="0017631B" w:rsidRDefault="00D57AED" w:rsidP="0017631B">
                    <w:pPr>
                      <w:pBdr>
                        <w:top w:val="single" w:sz="18" w:space="1" w:color="AFC0C9" w:themeColor="accent6"/>
                      </w:pBdr>
                      <w:spacing w:after="0" w:line="240" w:lineRule="auto"/>
                      <w:ind w:firstLine="567"/>
                      <w:rPr>
                        <w:rFonts w:asciiTheme="majorHAnsi" w:hAnsiTheme="majorHAnsi" w:cstheme="majorHAnsi"/>
                      </w:rPr>
                    </w:pPr>
                    <w:r>
                      <w:rPr>
                        <w:rFonts w:asciiTheme="majorHAnsi" w:hAnsiTheme="majorHAnsi" w:cstheme="majorHAnsi"/>
                      </w:rPr>
                      <w:t>Challenge F1</w:t>
                    </w:r>
                    <w:r w:rsidR="009D0274" w:rsidRPr="00665EF5">
                      <w:rPr>
                        <w:rFonts w:asciiTheme="majorHAnsi" w:hAnsiTheme="majorHAnsi" w:cstheme="majorHAnsi"/>
                      </w:rPr>
                      <w:t xml:space="preserve"> /</w:t>
                    </w:r>
                    <w:r w:rsidR="009D0274" w:rsidRPr="00665EF5">
                      <w:rPr>
                        <w:rFonts w:asciiTheme="majorHAnsi" w:hAnsiTheme="majorHAnsi" w:cstheme="majorHAnsi"/>
                        <w:color w:val="7B949E" w:themeColor="accent5"/>
                      </w:rPr>
                      <w:fldChar w:fldCharType="begin"/>
                    </w:r>
                    <w:r w:rsidR="009D0274" w:rsidRPr="00665EF5">
                      <w:rPr>
                        <w:rFonts w:asciiTheme="majorHAnsi" w:hAnsiTheme="majorHAnsi" w:cstheme="majorHAnsi"/>
                        <w:color w:val="7B949E" w:themeColor="accent5"/>
                      </w:rPr>
                      <w:instrText xml:space="preserve"> PAGE   \* MERGEFORMAT </w:instrText>
                    </w:r>
                    <w:r w:rsidR="009D0274" w:rsidRPr="00665EF5">
                      <w:rPr>
                        <w:rFonts w:asciiTheme="majorHAnsi" w:hAnsiTheme="majorHAnsi" w:cstheme="majorHAnsi"/>
                        <w:color w:val="7B949E" w:themeColor="accent5"/>
                      </w:rPr>
                      <w:fldChar w:fldCharType="separate"/>
                    </w:r>
                    <w:r w:rsidR="0017631B">
                      <w:rPr>
                        <w:rFonts w:asciiTheme="majorHAnsi" w:hAnsiTheme="majorHAnsi" w:cstheme="majorHAnsi"/>
                        <w:noProof/>
                        <w:color w:val="7B949E" w:themeColor="accent5"/>
                      </w:rPr>
                      <w:t>10</w:t>
                    </w:r>
                    <w:r w:rsidR="009D0274" w:rsidRPr="00665EF5">
                      <w:rPr>
                        <w:rFonts w:asciiTheme="majorHAnsi" w:hAnsiTheme="majorHAnsi" w:cstheme="majorHAnsi"/>
                        <w:color w:val="7B949E" w:themeColor="accent5"/>
                      </w:rPr>
                      <w:fldChar w:fldCharType="end"/>
                    </w:r>
                  </w:p>
                </w:txbxContent>
              </v:textbox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9A321E" w14:textId="77777777" w:rsidR="00F70222" w:rsidRDefault="00665EF5" w:rsidP="007C21C2">
    <w:pPr>
      <w:pStyle w:val="Footer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8242" behindDoc="0" locked="1" layoutInCell="1" allowOverlap="1" wp14:anchorId="53BAF051" wp14:editId="45A23AC0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587600" cy="604800"/>
              <wp:effectExtent l="0" t="0" r="11430" b="0"/>
              <wp:wrapNone/>
              <wp:docPr id="16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7600" cy="6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C60B75" w14:textId="52B213B9" w:rsidR="00665EF5" w:rsidRPr="00BF0EB9" w:rsidRDefault="00A92135" w:rsidP="00FC1152">
                          <w:pPr>
                            <w:pBdr>
                              <w:top w:val="single" w:sz="18" w:space="1" w:color="AFC0C9" w:themeColor="accent6"/>
                            </w:pBdr>
                            <w:spacing w:after="0" w:line="240" w:lineRule="auto"/>
                            <w:jc w:val="right"/>
                          </w:pPr>
                          <w:r>
                            <w:rPr>
                              <w:rFonts w:asciiTheme="majorHAnsi" w:hAnsiTheme="majorHAnsi" w:cstheme="majorHAnsi"/>
                            </w:rPr>
                            <w:t>Challenge F1</w:t>
                          </w:r>
                          <w:r w:rsidR="007C21C2" w:rsidRPr="007C21C2">
                            <w:rPr>
                              <w:rFonts w:asciiTheme="majorHAnsi" w:hAnsiTheme="majorHAnsi" w:cstheme="majorHAnsi"/>
                            </w:rPr>
                            <w:t>/</w:t>
                          </w:r>
                          <w:r w:rsidR="007C21C2" w:rsidRPr="00946C36">
                            <w:rPr>
                              <w:rFonts w:asciiTheme="majorHAnsi" w:hAnsiTheme="majorHAnsi" w:cstheme="majorHAnsi"/>
                              <w:color w:val="7B949E" w:themeColor="accent5"/>
                            </w:rPr>
                            <w:fldChar w:fldCharType="begin"/>
                          </w:r>
                          <w:r w:rsidR="007C21C2" w:rsidRPr="00946C36">
                            <w:rPr>
                              <w:rFonts w:asciiTheme="majorHAnsi" w:hAnsiTheme="majorHAnsi" w:cstheme="majorHAnsi"/>
                              <w:color w:val="7B949E" w:themeColor="accent5"/>
                            </w:rPr>
                            <w:instrText xml:space="preserve"> PAGE   \* MERGEFORMAT </w:instrText>
                          </w:r>
                          <w:r w:rsidR="007C21C2" w:rsidRPr="00946C36">
                            <w:rPr>
                              <w:rFonts w:asciiTheme="majorHAnsi" w:hAnsiTheme="majorHAnsi" w:cstheme="majorHAnsi"/>
                              <w:color w:val="7B949E" w:themeColor="accent5"/>
                            </w:rPr>
                            <w:fldChar w:fldCharType="separate"/>
                          </w:r>
                          <w:r w:rsidR="0017631B">
                            <w:rPr>
                              <w:rFonts w:asciiTheme="majorHAnsi" w:hAnsiTheme="majorHAnsi" w:cstheme="majorHAnsi"/>
                              <w:noProof/>
                              <w:color w:val="7B949E" w:themeColor="accent5"/>
                            </w:rPr>
                            <w:t>11</w:t>
                          </w:r>
                          <w:r w:rsidR="007C21C2" w:rsidRPr="00946C36">
                            <w:rPr>
                              <w:rFonts w:asciiTheme="majorHAnsi" w:hAnsiTheme="majorHAnsi" w:cstheme="majorHAnsi"/>
                              <w:color w:val="7B949E" w:themeColor="accent5"/>
                            </w:rPr>
                            <w:fldChar w:fldCharType="end"/>
                          </w:r>
                          <w:r w:rsidR="0081650D" w:rsidRPr="007C21C2">
                            <w:rPr>
                              <w:rFonts w:asciiTheme="majorHAnsi" w:hAnsiTheme="majorHAnsi" w:cstheme="majorHAnsi"/>
                              <w:color w:val="FFFFFF" w:themeColor="background1"/>
                            </w:rPr>
                            <w:t>--</w:t>
                          </w:r>
                          <w:r w:rsidR="00946C36" w:rsidRPr="007C21C2">
                            <w:rPr>
                              <w:rFonts w:asciiTheme="majorHAnsi" w:hAnsiTheme="majorHAnsi" w:cstheme="majorHAnsi"/>
                              <w:color w:val="FFFFFF" w:themeColor="background1"/>
                            </w:rPr>
                            <w:t>---</w:t>
                          </w:r>
                          <w:r w:rsidR="0081650D" w:rsidRPr="007C21C2">
                            <w:rPr>
                              <w:rFonts w:asciiTheme="majorHAnsi" w:hAnsiTheme="majorHAnsi" w:cstheme="majorHAnsi"/>
                              <w:color w:val="FFFFFF" w:themeColor="background1"/>
                            </w:rPr>
                            <w:t>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72000" rIns="0" bIns="72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BAF051" id="Rectangle 16" o:spid="_x0000_s1027" style="position:absolute;margin-left:73.8pt;margin-top:0;width:125pt;height:47.6pt;z-index:251658242;visibility:visible;mso-wrap-style:non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" filled="f" stroked="f" strokeweight="1pt">
              <v:textbox inset="0,2mm,0,2mm">
                <w:txbxContent>
                  <w:p w14:paraId="23C60B75" w14:textId="52B213B9" w:rsidR="00665EF5" w:rsidRPr="00BF0EB9" w:rsidRDefault="00A92135" w:rsidP="00FC1152">
                    <w:pPr>
                      <w:pBdr>
                        <w:top w:val="single" w:sz="18" w:space="1" w:color="AFC0C9" w:themeColor="accent6"/>
                      </w:pBdr>
                      <w:spacing w:after="0" w:line="240" w:lineRule="auto"/>
                      <w:jc w:val="right"/>
                    </w:pPr>
                    <w:r>
                      <w:rPr>
                        <w:rFonts w:asciiTheme="majorHAnsi" w:hAnsiTheme="majorHAnsi" w:cstheme="majorHAnsi"/>
                      </w:rPr>
                      <w:t>Challenge F1</w:t>
                    </w:r>
                    <w:r w:rsidR="007C21C2" w:rsidRPr="007C21C2">
                      <w:rPr>
                        <w:rFonts w:asciiTheme="majorHAnsi" w:hAnsiTheme="majorHAnsi" w:cstheme="majorHAnsi"/>
                      </w:rPr>
                      <w:t>/</w:t>
                    </w:r>
                    <w:r w:rsidR="007C21C2" w:rsidRPr="00946C36">
                      <w:rPr>
                        <w:rFonts w:asciiTheme="majorHAnsi" w:hAnsiTheme="majorHAnsi" w:cstheme="majorHAnsi"/>
                        <w:color w:val="7B949E" w:themeColor="accent5"/>
                      </w:rPr>
                      <w:fldChar w:fldCharType="begin"/>
                    </w:r>
                    <w:r w:rsidR="007C21C2" w:rsidRPr="00946C36">
                      <w:rPr>
                        <w:rFonts w:asciiTheme="majorHAnsi" w:hAnsiTheme="majorHAnsi" w:cstheme="majorHAnsi"/>
                        <w:color w:val="7B949E" w:themeColor="accent5"/>
                      </w:rPr>
                      <w:instrText xml:space="preserve"> PAGE   \* MERGEFORMAT </w:instrText>
                    </w:r>
                    <w:r w:rsidR="007C21C2" w:rsidRPr="00946C36">
                      <w:rPr>
                        <w:rFonts w:asciiTheme="majorHAnsi" w:hAnsiTheme="majorHAnsi" w:cstheme="majorHAnsi"/>
                        <w:color w:val="7B949E" w:themeColor="accent5"/>
                      </w:rPr>
                      <w:fldChar w:fldCharType="separate"/>
                    </w:r>
                    <w:r w:rsidR="0017631B">
                      <w:rPr>
                        <w:rFonts w:asciiTheme="majorHAnsi" w:hAnsiTheme="majorHAnsi" w:cstheme="majorHAnsi"/>
                        <w:noProof/>
                        <w:color w:val="7B949E" w:themeColor="accent5"/>
                      </w:rPr>
                      <w:t>11</w:t>
                    </w:r>
                    <w:r w:rsidR="007C21C2" w:rsidRPr="00946C36">
                      <w:rPr>
                        <w:rFonts w:asciiTheme="majorHAnsi" w:hAnsiTheme="majorHAnsi" w:cstheme="majorHAnsi"/>
                        <w:color w:val="7B949E" w:themeColor="accent5"/>
                      </w:rPr>
                      <w:fldChar w:fldCharType="end"/>
                    </w:r>
                    <w:r w:rsidR="0081650D" w:rsidRPr="007C21C2">
                      <w:rPr>
                        <w:rFonts w:asciiTheme="majorHAnsi" w:hAnsiTheme="majorHAnsi" w:cstheme="majorHAnsi"/>
                        <w:color w:val="FFFFFF" w:themeColor="background1"/>
                      </w:rPr>
                      <w:t>--</w:t>
                    </w:r>
                    <w:r w:rsidR="00946C36" w:rsidRPr="007C21C2">
                      <w:rPr>
                        <w:rFonts w:asciiTheme="majorHAnsi" w:hAnsiTheme="majorHAnsi" w:cstheme="majorHAnsi"/>
                        <w:color w:val="FFFFFF" w:themeColor="background1"/>
                      </w:rPr>
                      <w:t>---</w:t>
                    </w:r>
                    <w:r w:rsidR="0081650D" w:rsidRPr="007C21C2">
                      <w:rPr>
                        <w:rFonts w:asciiTheme="majorHAnsi" w:hAnsiTheme="majorHAnsi" w:cstheme="majorHAnsi"/>
                        <w:color w:val="FFFFFF" w:themeColor="background1"/>
                      </w:rPr>
                      <w:t>-</w:t>
                    </w:r>
                  </w:p>
                </w:txbxContent>
              </v:textbox>
              <w10:wrap anchorx="page" anchory="page"/>
              <w10:anchorlock/>
            </v:rect>
          </w:pict>
        </mc:Fallback>
      </mc:AlternateContent>
    </w:r>
    <w:r w:rsidR="007C21C2">
      <w:tab/>
    </w:r>
    <w:r w:rsidR="007C21C2"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B14D0" w14:textId="77777777" w:rsidR="00C82958" w:rsidRPr="00C82958" w:rsidRDefault="00C82958" w:rsidP="00C82958">
    <w:pPr>
      <w:pStyle w:val="Footer"/>
      <w:jc w:val="center"/>
      <w:rPr>
        <w:color w:val="7B949E" w:themeColor="accent5"/>
        <w:sz w:val="36"/>
      </w:rPr>
    </w:pPr>
    <w:r w:rsidRPr="00C82958">
      <w:rPr>
        <w:color w:val="7B949E" w:themeColor="accent5"/>
        <w:sz w:val="36"/>
      </w:rPr>
      <w:t>www.ensicaen.fr</w:t>
    </w:r>
  </w:p>
  <w:p w14:paraId="50F40DEB" w14:textId="77777777" w:rsidR="00C82958" w:rsidRPr="004947DE" w:rsidRDefault="00C82958" w:rsidP="00C82958">
    <w:pPr>
      <w:pStyle w:val="Footer"/>
      <w:jc w:val="center"/>
      <w:rPr>
        <w:color w:val="7B949E" w:themeColor="accent5"/>
        <w:sz w:val="3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23235A" w14:textId="77777777" w:rsidR="00B21E40" w:rsidRDefault="00B46A0B" w:rsidP="009D0274">
    <w:pPr>
      <w:pStyle w:val="Footer"/>
      <w:ind w:left="-1417" w:firstLine="1417"/>
      <w:jc w:val="center"/>
    </w:pPr>
    <w:r>
      <w:rPr>
        <w:noProof/>
        <w:lang w:eastAsia="fr-FR"/>
      </w:rPr>
      <w:drawing>
        <wp:anchor distT="0" distB="0" distL="114300" distR="114300" simplePos="0" relativeHeight="251658252" behindDoc="0" locked="0" layoutInCell="1" allowOverlap="1" wp14:anchorId="0490B547" wp14:editId="3E870A68">
          <wp:simplePos x="0" y="0"/>
          <wp:positionH relativeFrom="page">
            <wp:posOffset>7151913</wp:posOffset>
          </wp:positionH>
          <wp:positionV relativeFrom="margin">
            <wp:posOffset>3997888</wp:posOffset>
          </wp:positionV>
          <wp:extent cx="415665" cy="1250567"/>
          <wp:effectExtent l="0" t="0" r="3810" b="6985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415665" cy="125056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612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8249" behindDoc="0" locked="1" layoutInCell="1" allowOverlap="1" wp14:anchorId="5DA718A9" wp14:editId="6E6A0646">
              <wp:simplePos x="0" y="0"/>
              <wp:positionH relativeFrom="margin">
                <wp:align>center</wp:align>
              </wp:positionH>
              <wp:positionV relativeFrom="page">
                <wp:posOffset>8801100</wp:posOffset>
              </wp:positionV>
              <wp:extent cx="6762750" cy="723265"/>
              <wp:effectExtent l="0" t="0" r="0" b="635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62750" cy="723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4221A76" w14:textId="77777777" w:rsidR="00FB7BD0" w:rsidRPr="00246123" w:rsidRDefault="00FB7BD0" w:rsidP="00FB7BD0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246123">
                            <w:rPr>
                              <w:color w:val="FFFFFF" w:themeColor="background1"/>
                            </w:rPr>
                            <w:t>6 boulevard Maréchal Juin,</w:t>
                          </w:r>
                          <w:r w:rsidR="00246123" w:rsidRPr="00246123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Pr="00246123">
                            <w:rPr>
                              <w:color w:val="FFFFFF" w:themeColor="background1"/>
                            </w:rPr>
                            <w:t>CS 45053</w:t>
                          </w:r>
                        </w:p>
                        <w:p w14:paraId="26B7877F" w14:textId="77777777" w:rsidR="00FB7BD0" w:rsidRPr="00246123" w:rsidRDefault="00FB7BD0" w:rsidP="00A7794F">
                          <w:pPr>
                            <w:spacing w:after="0" w:line="240" w:lineRule="auto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246123">
                            <w:rPr>
                              <w:color w:val="FFFFFF" w:themeColor="background1"/>
                            </w:rPr>
                            <w:t>14050 CAEN cedex 04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A718A9" id="Rectangle 10" o:spid="_x0000_s1028" style="position:absolute;left:0;text-align:left;margin-left:0;margin-top:693pt;width:532.5pt;height:56.95pt;z-index:25165824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" filled="f" stroked="f" strokeweight="1pt">
              <v:textbox>
                <w:txbxContent>
                  <w:p w14:paraId="24221A76" w14:textId="77777777" w:rsidR="00FB7BD0" w:rsidRPr="00246123" w:rsidRDefault="00FB7BD0" w:rsidP="00FB7BD0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246123">
                      <w:rPr>
                        <w:color w:val="FFFFFF" w:themeColor="background1"/>
                      </w:rPr>
                      <w:t>6 boulevard Maréchal Juin,</w:t>
                    </w:r>
                    <w:r w:rsidR="00246123" w:rsidRPr="00246123">
                      <w:rPr>
                        <w:color w:val="FFFFFF" w:themeColor="background1"/>
                      </w:rPr>
                      <w:t xml:space="preserve"> </w:t>
                    </w:r>
                    <w:r w:rsidRPr="00246123">
                      <w:rPr>
                        <w:color w:val="FFFFFF" w:themeColor="background1"/>
                      </w:rPr>
                      <w:t>CS 45053</w:t>
                    </w:r>
                  </w:p>
                  <w:p w14:paraId="26B7877F" w14:textId="77777777" w:rsidR="00FB7BD0" w:rsidRPr="00246123" w:rsidRDefault="00FB7BD0" w:rsidP="00A7794F">
                    <w:pPr>
                      <w:spacing w:after="0" w:line="240" w:lineRule="auto"/>
                      <w:jc w:val="center"/>
                      <w:rPr>
                        <w:color w:val="FFFFFF" w:themeColor="background1"/>
                      </w:rPr>
                    </w:pPr>
                    <w:r w:rsidRPr="00246123">
                      <w:rPr>
                        <w:color w:val="FFFFFF" w:themeColor="background1"/>
                      </w:rPr>
                      <w:t>14050 CAEN cedex 04</w:t>
                    </w:r>
                  </w:p>
                </w:txbxContent>
              </v:textbox>
              <w10:wrap anchorx="margin" anchory="page"/>
              <w10:anchorlock/>
            </v:rect>
          </w:pict>
        </mc:Fallback>
      </mc:AlternateContent>
    </w:r>
    <w:r w:rsidR="0024612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747FA76F" wp14:editId="60473ED7">
              <wp:simplePos x="0" y="0"/>
              <wp:positionH relativeFrom="page">
                <wp:posOffset>0</wp:posOffset>
              </wp:positionH>
              <wp:positionV relativeFrom="page">
                <wp:posOffset>8768715</wp:posOffset>
              </wp:positionV>
              <wp:extent cx="7545070" cy="737870"/>
              <wp:effectExtent l="0" t="0" r="0" b="5080"/>
              <wp:wrapNone/>
              <wp:docPr id="191" name="Rectangle 1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5070" cy="73787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 xmlns:arto="http://schemas.microsoft.com/office/word/2006/arto">
          <w:pict w14:anchorId="7CF057FE">
            <v:rect id="Rectangle 191" style="position:absolute;margin-left:0;margin-top:690.45pt;width:594.1pt;height:58.1pt;z-index:2516592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spid="_x0000_s1026" fillcolor="#7b949e [3208]" stroked="f" strokeweight="1pt" w14:anchorId="1365508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">
              <w10:wrap anchorx="page" anchory="page"/>
              <w10:anchorlock/>
            </v:rect>
          </w:pict>
        </mc:Fallback>
      </mc:AlternateContent>
    </w:r>
    <w:r w:rsidR="00FB7BD0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8250" behindDoc="0" locked="1" layoutInCell="1" allowOverlap="1" wp14:anchorId="28429F24" wp14:editId="1EDFE42C">
              <wp:simplePos x="0" y="0"/>
              <wp:positionH relativeFrom="margin">
                <wp:posOffset>-899795</wp:posOffset>
              </wp:positionH>
              <wp:positionV relativeFrom="page">
                <wp:posOffset>8241030</wp:posOffset>
              </wp:positionV>
              <wp:extent cx="7557770" cy="507365"/>
              <wp:effectExtent l="0" t="0" r="5080" b="6985"/>
              <wp:wrapNone/>
              <wp:docPr id="188" name="Zone de texte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57770" cy="50736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CEB09BD" w14:textId="77777777" w:rsidR="00FB7BD0" w:rsidRPr="00FB7BD0" w:rsidRDefault="00FB7BD0" w:rsidP="00FB7BD0">
                          <w:pPr>
                            <w:jc w:val="center"/>
                            <w:rPr>
                              <w:color w:val="7B949E" w:themeColor="accent5"/>
                              <w:sz w:val="40"/>
                            </w:rPr>
                          </w:pPr>
                          <w:r w:rsidRPr="00FB7BD0">
                            <w:rPr>
                              <w:color w:val="7B949E" w:themeColor="accent5"/>
                              <w:sz w:val="40"/>
                            </w:rPr>
                            <w:t>Ecole Publique d’Ingénieurs en 3 ans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429F24" id="_x0000_t202" coordsize="21600,21600" o:spt="202" path="m,l,21600r21600,l21600,xe">
              <v:stroke joinstyle="miter"/>
              <v:path gradientshapeok="t" o:connecttype="rect"/>
            </v:shapetype>
            <v:shape id="Zone de texte 188" o:spid="_x0000_s1029" type="#_x0000_t202" style="position:absolute;left:0;text-align:left;margin-left:-70.85pt;margin-top:648.9pt;width:595.1pt;height:39.95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" fillcolor="white [3201]" stroked="f" strokeweight=".5pt">
              <v:textbox>
                <w:txbxContent>
                  <w:p w14:paraId="0CEB09BD" w14:textId="77777777" w:rsidR="00FB7BD0" w:rsidRPr="00FB7BD0" w:rsidRDefault="00FB7BD0" w:rsidP="00FB7BD0">
                    <w:pPr>
                      <w:jc w:val="center"/>
                      <w:rPr>
                        <w:color w:val="7B949E" w:themeColor="accent5"/>
                        <w:sz w:val="40"/>
                      </w:rPr>
                    </w:pPr>
                    <w:r w:rsidRPr="00FB7BD0">
                      <w:rPr>
                        <w:color w:val="7B949E" w:themeColor="accent5"/>
                        <w:sz w:val="40"/>
                      </w:rPr>
                      <w:t>Ecole Publique d’Ingénieurs en 3 ans</w:t>
                    </w: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  <w:r w:rsidR="009406C0">
      <w:rPr>
        <w:noProof/>
        <w:lang w:eastAsia="fr-FR"/>
      </w:rPr>
      <w:drawing>
        <wp:anchor distT="0" distB="0" distL="114300" distR="114300" simplePos="0" relativeHeight="251658244" behindDoc="0" locked="0" layoutInCell="1" allowOverlap="1" wp14:anchorId="0E413963" wp14:editId="774356CA">
          <wp:simplePos x="0" y="0"/>
          <wp:positionH relativeFrom="column">
            <wp:posOffset>2749550</wp:posOffset>
          </wp:positionH>
          <wp:positionV relativeFrom="page">
            <wp:posOffset>9656445</wp:posOffset>
          </wp:positionV>
          <wp:extent cx="857885" cy="857885"/>
          <wp:effectExtent l="0" t="0" r="0" b="0"/>
          <wp:wrapNone/>
          <wp:docPr id="5" name="Image 5" descr="Résultat de recherche d'images pour &quot;cdefi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Résultat de recherche d'images pour &quot;cdefi&quot;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885" cy="857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406C0">
      <w:rPr>
        <w:noProof/>
        <w:lang w:eastAsia="fr-FR"/>
      </w:rPr>
      <w:drawing>
        <wp:anchor distT="0" distB="0" distL="114300" distR="114300" simplePos="0" relativeHeight="251658248" behindDoc="1" locked="0" layoutInCell="1" allowOverlap="1" wp14:anchorId="6D657CB0" wp14:editId="696D6F22">
          <wp:simplePos x="0" y="0"/>
          <wp:positionH relativeFrom="column">
            <wp:posOffset>-422275</wp:posOffset>
          </wp:positionH>
          <wp:positionV relativeFrom="page">
            <wp:posOffset>9711690</wp:posOffset>
          </wp:positionV>
          <wp:extent cx="734695" cy="756285"/>
          <wp:effectExtent l="0" t="0" r="8255" b="5715"/>
          <wp:wrapNone/>
          <wp:docPr id="6" name="Image 6" descr="Résultat de recherche d'images pour &quot;ministère education nationale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ésultat de recherche d'images pour &quot;ministère education nationale&quot;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4695" cy="756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406C0">
      <w:rPr>
        <w:noProof/>
        <w:lang w:eastAsia="fr-FR"/>
      </w:rPr>
      <w:drawing>
        <wp:anchor distT="0" distB="0" distL="114300" distR="114300" simplePos="0" relativeHeight="251658247" behindDoc="0" locked="0" layoutInCell="1" allowOverlap="1" wp14:anchorId="264D6DA7" wp14:editId="037474A4">
          <wp:simplePos x="0" y="0"/>
          <wp:positionH relativeFrom="column">
            <wp:posOffset>565785</wp:posOffset>
          </wp:positionH>
          <wp:positionV relativeFrom="page">
            <wp:posOffset>9709785</wp:posOffset>
          </wp:positionV>
          <wp:extent cx="1036955" cy="777875"/>
          <wp:effectExtent l="0" t="0" r="0" b="3175"/>
          <wp:wrapNone/>
          <wp:docPr id="7" name="Image 7" descr="Résultat de recherche d'images pour &quot;normandie université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ésultat de recherche d'images pour &quot;normandie université&quot;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6955" cy="777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406C0">
      <w:rPr>
        <w:noProof/>
        <w:lang w:eastAsia="fr-FR"/>
      </w:rPr>
      <w:drawing>
        <wp:anchor distT="0" distB="0" distL="114300" distR="114300" simplePos="0" relativeHeight="251658243" behindDoc="0" locked="0" layoutInCell="1" allowOverlap="1" wp14:anchorId="25AB6A4E" wp14:editId="3C1A0B0D">
          <wp:simplePos x="0" y="0"/>
          <wp:positionH relativeFrom="column">
            <wp:posOffset>1857375</wp:posOffset>
          </wp:positionH>
          <wp:positionV relativeFrom="page">
            <wp:posOffset>9779635</wp:posOffset>
          </wp:positionV>
          <wp:extent cx="638175" cy="626110"/>
          <wp:effectExtent l="0" t="0" r="9525" b="2540"/>
          <wp:wrapNone/>
          <wp:docPr id="8" name="Image 8" descr="Résultat de recherche d'images pour &quot;cti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ésultat de recherche d'images pour &quot;cti&quot;"/>
                  <pic:cNvPicPr>
                    <a:picLocks noChangeAspect="1" noChangeArrowheads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261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406C0">
      <w:rPr>
        <w:noProof/>
        <w:lang w:eastAsia="fr-FR"/>
      </w:rPr>
      <w:drawing>
        <wp:anchor distT="0" distB="0" distL="114300" distR="114300" simplePos="0" relativeHeight="251658245" behindDoc="0" locked="0" layoutInCell="1" allowOverlap="1" wp14:anchorId="4E26CDF5" wp14:editId="41B820D9">
          <wp:simplePos x="0" y="0"/>
          <wp:positionH relativeFrom="column">
            <wp:posOffset>3862070</wp:posOffset>
          </wp:positionH>
          <wp:positionV relativeFrom="page">
            <wp:posOffset>9919970</wp:posOffset>
          </wp:positionV>
          <wp:extent cx="996315" cy="344805"/>
          <wp:effectExtent l="0" t="0" r="0" b="0"/>
          <wp:wrapNone/>
          <wp:docPr id="9" name="Image 9" descr="Résultat de recherche d'images pour &quot;eur ace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Résultat de recherche d'images pour &quot;eur ace&quot;"/>
                  <pic:cNvPicPr>
                    <a:picLocks noChangeAspect="1" noChangeArrowheads="1"/>
                  </pic:cNvPicPr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315" cy="344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406C0">
      <w:rPr>
        <w:noProof/>
        <w:lang w:eastAsia="fr-FR"/>
      </w:rPr>
      <w:drawing>
        <wp:anchor distT="0" distB="0" distL="114300" distR="114300" simplePos="0" relativeHeight="251658246" behindDoc="0" locked="0" layoutInCell="1" allowOverlap="1" wp14:anchorId="4FD0ED70" wp14:editId="1D31BBE7">
          <wp:simplePos x="0" y="0"/>
          <wp:positionH relativeFrom="margin">
            <wp:posOffset>5110769</wp:posOffset>
          </wp:positionH>
          <wp:positionV relativeFrom="page">
            <wp:posOffset>9932035</wp:posOffset>
          </wp:positionV>
          <wp:extent cx="1067435" cy="333375"/>
          <wp:effectExtent l="0" t="0" r="0" b="9525"/>
          <wp:wrapNone/>
          <wp:docPr id="11" name="Image 11" descr="Résultat de recherche d'images pour &quot;cge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Résultat de recherche d'images pour &quot;cge&quot;"/>
                  <pic:cNvPicPr>
                    <a:picLocks noChangeAspect="1" noChangeArrowheads="1"/>
                  </pic:cNvPicPr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743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B0A24A" w14:textId="77777777" w:rsidR="00967AF6" w:rsidRDefault="00967AF6" w:rsidP="00F70222">
      <w:pPr>
        <w:spacing w:after="0" w:line="240" w:lineRule="auto"/>
      </w:pPr>
      <w:bookmarkStart w:id="0" w:name="_Hlk479602574"/>
      <w:bookmarkEnd w:id="0"/>
      <w:r>
        <w:separator/>
      </w:r>
    </w:p>
  </w:footnote>
  <w:footnote w:type="continuationSeparator" w:id="0">
    <w:p w14:paraId="5E2C1643" w14:textId="77777777" w:rsidR="00967AF6" w:rsidRDefault="00967AF6" w:rsidP="00F70222">
      <w:pPr>
        <w:spacing w:after="0" w:line="240" w:lineRule="auto"/>
      </w:pPr>
      <w:r>
        <w:continuationSeparator/>
      </w:r>
    </w:p>
  </w:footnote>
  <w:footnote w:type="continuationNotice" w:id="1">
    <w:p w14:paraId="412E7854" w14:textId="77777777" w:rsidR="00967AF6" w:rsidRDefault="00967AF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FDE7D" w14:textId="43910065" w:rsidR="005409E4" w:rsidRDefault="0046742A" w:rsidP="4F3FFE74">
    <w:pPr>
      <w:pStyle w:val="Header"/>
      <w:jc w:val="center"/>
    </w:pPr>
    <w:r w:rsidRPr="00504C4B">
      <w:rPr>
        <w:noProof/>
        <w:lang w:eastAsia="fr-FR"/>
      </w:rPr>
      <w:drawing>
        <wp:anchor distT="0" distB="0" distL="114300" distR="114300" simplePos="0" relativeHeight="251658253" behindDoc="0" locked="1" layoutInCell="1" allowOverlap="1" wp14:anchorId="477934F8" wp14:editId="2CC8E8AD">
          <wp:simplePos x="0" y="0"/>
          <wp:positionH relativeFrom="margin">
            <wp:posOffset>-347345</wp:posOffset>
          </wp:positionH>
          <wp:positionV relativeFrom="margin">
            <wp:posOffset>-841375</wp:posOffset>
          </wp:positionV>
          <wp:extent cx="739775" cy="817245"/>
          <wp:effectExtent l="0" t="0" r="0" b="0"/>
          <wp:wrapSquare wrapText="bothSides"/>
          <wp:docPr id="13" name="Graphiqu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logoEnsicaen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9775" cy="8172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F3FFE74" w14:paraId="5C25833B" w14:textId="77777777" w:rsidTr="4F3FFE74">
      <w:trPr>
        <w:trHeight w:val="300"/>
      </w:trPr>
      <w:tc>
        <w:tcPr>
          <w:tcW w:w="3020" w:type="dxa"/>
        </w:tcPr>
        <w:p w14:paraId="3A9E6243" w14:textId="2EC17391" w:rsidR="4F3FFE74" w:rsidRDefault="4F3FFE74" w:rsidP="4F3FFE74">
          <w:pPr>
            <w:pStyle w:val="Header"/>
            <w:ind w:left="-115"/>
          </w:pPr>
        </w:p>
      </w:tc>
      <w:tc>
        <w:tcPr>
          <w:tcW w:w="3020" w:type="dxa"/>
        </w:tcPr>
        <w:p w14:paraId="08F6DFA0" w14:textId="065150CF" w:rsidR="4F3FFE74" w:rsidRDefault="4F3FFE74" w:rsidP="4F3FFE74">
          <w:pPr>
            <w:pStyle w:val="Header"/>
            <w:jc w:val="center"/>
          </w:pPr>
        </w:p>
      </w:tc>
      <w:tc>
        <w:tcPr>
          <w:tcW w:w="3020" w:type="dxa"/>
        </w:tcPr>
        <w:p w14:paraId="0D9DAB91" w14:textId="37A122F3" w:rsidR="4F3FFE74" w:rsidRDefault="4F3FFE74" w:rsidP="4F3FFE74">
          <w:pPr>
            <w:pStyle w:val="Header"/>
            <w:ind w:right="-115"/>
            <w:jc w:val="right"/>
          </w:pPr>
        </w:p>
      </w:tc>
    </w:tr>
  </w:tbl>
  <w:p w14:paraId="073546C0" w14:textId="7317910A" w:rsidR="4F3FFE74" w:rsidRDefault="4F3FFE74" w:rsidP="4F3FFE7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76EA1" w14:textId="77777777" w:rsidR="00F70222" w:rsidRPr="004947DE" w:rsidRDefault="004947DE" w:rsidP="004947DE">
    <w:pPr>
      <w:pStyle w:val="Header"/>
      <w:jc w:val="center"/>
      <w:rPr>
        <w:color w:val="7B949E" w:themeColor="accent5"/>
        <w:sz w:val="36"/>
      </w:rPr>
    </w:pPr>
    <w:r w:rsidRPr="004947DE">
      <w:rPr>
        <w:color w:val="7B949E" w:themeColor="accent5"/>
        <w:sz w:val="36"/>
      </w:rPr>
      <w:t>Ecole Publique d’Ingénieurs en 3 ans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390"/>
      <w:gridCol w:w="1390"/>
      <w:gridCol w:w="1390"/>
    </w:tblGrid>
    <w:tr w:rsidR="4F3FFE74" w14:paraId="6CA1C932" w14:textId="77777777" w:rsidTr="4F3FFE74">
      <w:trPr>
        <w:trHeight w:val="300"/>
      </w:trPr>
      <w:tc>
        <w:tcPr>
          <w:tcW w:w="1390" w:type="dxa"/>
        </w:tcPr>
        <w:p w14:paraId="363984B8" w14:textId="311C58D7" w:rsidR="4F3FFE74" w:rsidRDefault="4F3FFE74" w:rsidP="4F3FFE74">
          <w:pPr>
            <w:pStyle w:val="Header"/>
            <w:ind w:left="-115"/>
          </w:pPr>
        </w:p>
      </w:tc>
      <w:tc>
        <w:tcPr>
          <w:tcW w:w="1390" w:type="dxa"/>
        </w:tcPr>
        <w:p w14:paraId="7BB0EB6C" w14:textId="64E28CC7" w:rsidR="4F3FFE74" w:rsidRDefault="4F3FFE74" w:rsidP="4F3FFE74">
          <w:pPr>
            <w:pStyle w:val="Header"/>
            <w:jc w:val="center"/>
          </w:pPr>
        </w:p>
      </w:tc>
      <w:tc>
        <w:tcPr>
          <w:tcW w:w="1390" w:type="dxa"/>
        </w:tcPr>
        <w:p w14:paraId="47909840" w14:textId="31210DEC" w:rsidR="4F3FFE74" w:rsidRDefault="4F3FFE74" w:rsidP="4F3FFE74">
          <w:pPr>
            <w:pStyle w:val="Header"/>
            <w:ind w:right="-115"/>
            <w:jc w:val="right"/>
          </w:pPr>
        </w:p>
      </w:tc>
    </w:tr>
  </w:tbl>
  <w:p w14:paraId="4C1E9A17" w14:textId="76341E99" w:rsidR="4F3FFE74" w:rsidRDefault="4F3FFE74" w:rsidP="4F3FFE7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F3FFE74" w14:paraId="5F10652A" w14:textId="77777777" w:rsidTr="4F3FFE74">
      <w:trPr>
        <w:trHeight w:val="300"/>
      </w:trPr>
      <w:tc>
        <w:tcPr>
          <w:tcW w:w="3020" w:type="dxa"/>
        </w:tcPr>
        <w:p w14:paraId="5A36EB72" w14:textId="55A7A7A1" w:rsidR="4F3FFE74" w:rsidRDefault="4F3FFE74" w:rsidP="4F3FFE74">
          <w:pPr>
            <w:pStyle w:val="Header"/>
            <w:ind w:left="-115"/>
          </w:pPr>
        </w:p>
      </w:tc>
      <w:tc>
        <w:tcPr>
          <w:tcW w:w="3020" w:type="dxa"/>
        </w:tcPr>
        <w:p w14:paraId="2F0DF808" w14:textId="29604BFF" w:rsidR="4F3FFE74" w:rsidRDefault="4F3FFE74" w:rsidP="4F3FFE74">
          <w:pPr>
            <w:pStyle w:val="Header"/>
            <w:jc w:val="center"/>
          </w:pPr>
        </w:p>
      </w:tc>
      <w:tc>
        <w:tcPr>
          <w:tcW w:w="3020" w:type="dxa"/>
        </w:tcPr>
        <w:p w14:paraId="7CC53E41" w14:textId="390C3261" w:rsidR="4F3FFE74" w:rsidRDefault="4F3FFE74" w:rsidP="4F3FFE74">
          <w:pPr>
            <w:pStyle w:val="Header"/>
            <w:ind w:right="-115"/>
            <w:jc w:val="right"/>
          </w:pPr>
        </w:p>
      </w:tc>
    </w:tr>
  </w:tbl>
  <w:p w14:paraId="0B7198A6" w14:textId="69861304" w:rsidR="4F3FFE74" w:rsidRDefault="4F3FFE74" w:rsidP="4F3FFE74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F3FFE74" w14:paraId="7C8FD824" w14:textId="77777777" w:rsidTr="4F3FFE74">
      <w:trPr>
        <w:trHeight w:val="300"/>
      </w:trPr>
      <w:tc>
        <w:tcPr>
          <w:tcW w:w="3020" w:type="dxa"/>
        </w:tcPr>
        <w:p w14:paraId="3BE94D80" w14:textId="33314DE9" w:rsidR="4F3FFE74" w:rsidRDefault="4F3FFE74" w:rsidP="4F3FFE74">
          <w:pPr>
            <w:pStyle w:val="Header"/>
            <w:ind w:left="-115"/>
          </w:pPr>
        </w:p>
      </w:tc>
      <w:tc>
        <w:tcPr>
          <w:tcW w:w="3020" w:type="dxa"/>
        </w:tcPr>
        <w:p w14:paraId="6D19D875" w14:textId="7E29EFEF" w:rsidR="4F3FFE74" w:rsidRDefault="4F3FFE74" w:rsidP="4F3FFE74">
          <w:pPr>
            <w:pStyle w:val="Header"/>
            <w:jc w:val="center"/>
          </w:pPr>
        </w:p>
      </w:tc>
      <w:tc>
        <w:tcPr>
          <w:tcW w:w="3020" w:type="dxa"/>
        </w:tcPr>
        <w:p w14:paraId="5AC2A6F7" w14:textId="7B97D4FC" w:rsidR="4F3FFE74" w:rsidRDefault="4F3FFE74" w:rsidP="4F3FFE74">
          <w:pPr>
            <w:pStyle w:val="Header"/>
            <w:ind w:right="-115"/>
            <w:jc w:val="right"/>
          </w:pPr>
        </w:p>
      </w:tc>
    </w:tr>
  </w:tbl>
  <w:p w14:paraId="41AEEDBC" w14:textId="6402CB84" w:rsidR="4F3FFE74" w:rsidRDefault="4F3FFE74" w:rsidP="4F3FFE7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37611B" w14:textId="77777777" w:rsidR="00B21E40" w:rsidRDefault="00246123">
    <w:pPr>
      <w:pStyle w:val="Header"/>
    </w:pPr>
    <w:r w:rsidRPr="00504C4B">
      <w:rPr>
        <w:noProof/>
        <w:lang w:eastAsia="fr-FR"/>
      </w:rPr>
      <w:drawing>
        <wp:anchor distT="0" distB="0" distL="114300" distR="114300" simplePos="0" relativeHeight="251658251" behindDoc="0" locked="1" layoutInCell="1" allowOverlap="1" wp14:anchorId="71B49B6B" wp14:editId="38BB4D49">
          <wp:simplePos x="0" y="0"/>
          <wp:positionH relativeFrom="margin">
            <wp:align>center</wp:align>
          </wp:positionH>
          <wp:positionV relativeFrom="topMargin">
            <wp:align>bottom</wp:align>
          </wp:positionV>
          <wp:extent cx="1889760" cy="2087880"/>
          <wp:effectExtent l="0" t="0" r="0" b="0"/>
          <wp:wrapNone/>
          <wp:docPr id="3" name="Graphique 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logoEnsicaen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9760" cy="2087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F3FFE74" w14:paraId="01F23262" w14:textId="77777777" w:rsidTr="4F3FFE74">
      <w:trPr>
        <w:trHeight w:val="300"/>
      </w:trPr>
      <w:tc>
        <w:tcPr>
          <w:tcW w:w="3020" w:type="dxa"/>
        </w:tcPr>
        <w:p w14:paraId="76BF4644" w14:textId="04E07FE8" w:rsidR="4F3FFE74" w:rsidRDefault="4F3FFE74" w:rsidP="4F3FFE74">
          <w:pPr>
            <w:pStyle w:val="Header"/>
            <w:ind w:left="-115"/>
          </w:pPr>
        </w:p>
      </w:tc>
      <w:tc>
        <w:tcPr>
          <w:tcW w:w="3020" w:type="dxa"/>
        </w:tcPr>
        <w:p w14:paraId="5B2444B1" w14:textId="65AFA972" w:rsidR="4F3FFE74" w:rsidRDefault="4F3FFE74" w:rsidP="4F3FFE74">
          <w:pPr>
            <w:pStyle w:val="Header"/>
            <w:jc w:val="center"/>
          </w:pPr>
        </w:p>
      </w:tc>
      <w:tc>
        <w:tcPr>
          <w:tcW w:w="3020" w:type="dxa"/>
        </w:tcPr>
        <w:p w14:paraId="46BC3E68" w14:textId="1D5C089A" w:rsidR="4F3FFE74" w:rsidRDefault="4F3FFE74" w:rsidP="4F3FFE74">
          <w:pPr>
            <w:pStyle w:val="Header"/>
            <w:ind w:right="-115"/>
            <w:jc w:val="right"/>
          </w:pPr>
        </w:p>
      </w:tc>
    </w:tr>
  </w:tbl>
  <w:p w14:paraId="7207DEA5" w14:textId="38E23BEF" w:rsidR="4F3FFE74" w:rsidRDefault="4F3FFE74" w:rsidP="4F3FFE74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aWIUqFOOplo6J" int2:id="bIs5hOK3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3"/>
    <w:multiLevelType w:val="multilevel"/>
    <w:tmpl w:val="3B1635D6"/>
    <w:lvl w:ilvl="0">
      <w:start w:val="1"/>
      <w:numFmt w:val="decimal"/>
      <w:pStyle w:val="Rfrences"/>
      <w:lvlText w:val="[%1]"/>
      <w:lvlJc w:val="left"/>
      <w:pPr>
        <w:tabs>
          <w:tab w:val="num" w:pos="397"/>
        </w:tabs>
      </w:pPr>
      <w:rPr>
        <w:rFonts w:cs="Times New Roman"/>
      </w:rPr>
    </w:lvl>
    <w:lvl w:ilvl="1">
      <w:start w:val="1"/>
      <w:numFmt w:val="decimal"/>
      <w:lvlText w:val="[%2]"/>
      <w:lvlJc w:val="left"/>
      <w:pPr>
        <w:tabs>
          <w:tab w:val="num" w:pos="397"/>
        </w:tabs>
      </w:pPr>
      <w:rPr>
        <w:rFonts w:ascii="Calibri" w:hAnsi="Calibri" w:cs="Times New Roman" w:hint="default"/>
        <w:sz w:val="22"/>
      </w:rPr>
    </w:lvl>
    <w:lvl w:ilvl="2">
      <w:start w:val="1"/>
      <w:numFmt w:val="lowerRoman"/>
      <w:lvlText w:val="%3."/>
      <w:lvlJc w:val="left"/>
      <w:pPr>
        <w:tabs>
          <w:tab w:val="num" w:pos="2160"/>
        </w:tabs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</w:pPr>
      <w:rPr>
        <w:rFonts w:cs="Times New Roman"/>
      </w:rPr>
    </w:lvl>
    <w:lvl w:ilvl="5">
      <w:start w:val="1"/>
      <w:numFmt w:val="lowerRoman"/>
      <w:lvlText w:val="%6."/>
      <w:lvlJc w:val="left"/>
      <w:pPr>
        <w:tabs>
          <w:tab w:val="num" w:pos="4320"/>
        </w:tabs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6480"/>
        </w:tabs>
      </w:pPr>
      <w:rPr>
        <w:rFonts w:cs="Times New Roman"/>
      </w:rPr>
    </w:lvl>
  </w:abstractNum>
  <w:abstractNum w:abstractNumId="1" w15:restartNumberingAfterBreak="0">
    <w:nsid w:val="01677CE8"/>
    <w:multiLevelType w:val="hybridMultilevel"/>
    <w:tmpl w:val="ABC06592"/>
    <w:lvl w:ilvl="0" w:tplc="297CE9F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E2A5F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F673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C28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E640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0896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A3E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DCD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FC2A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44438"/>
    <w:multiLevelType w:val="hybridMultilevel"/>
    <w:tmpl w:val="0AB07CF0"/>
    <w:lvl w:ilvl="0" w:tplc="73AE3852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1679C"/>
    <w:multiLevelType w:val="hybridMultilevel"/>
    <w:tmpl w:val="E910B8D4"/>
    <w:lvl w:ilvl="0" w:tplc="C50C0832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DBEF3"/>
    <w:multiLevelType w:val="hybridMultilevel"/>
    <w:tmpl w:val="4CE66EA0"/>
    <w:lvl w:ilvl="0" w:tplc="55B0CE2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63434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08E1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3EC7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4436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8409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78E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408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94DC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52258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B30F51"/>
    <w:multiLevelType w:val="multilevel"/>
    <w:tmpl w:val="6526E8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625C92"/>
    <w:multiLevelType w:val="hybridMultilevel"/>
    <w:tmpl w:val="A61890E2"/>
    <w:lvl w:ilvl="0" w:tplc="D6FE5C2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AB00A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78F4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7AEA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A42A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08CE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A656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2052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841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29FC29"/>
    <w:multiLevelType w:val="hybridMultilevel"/>
    <w:tmpl w:val="8A94EB68"/>
    <w:lvl w:ilvl="0" w:tplc="7386526C">
      <w:start w:val="1"/>
      <w:numFmt w:val="decimal"/>
      <w:lvlText w:val="%1."/>
      <w:lvlJc w:val="left"/>
      <w:pPr>
        <w:ind w:left="720" w:hanging="360"/>
      </w:pPr>
    </w:lvl>
    <w:lvl w:ilvl="1" w:tplc="5DB68CE4">
      <w:start w:val="1"/>
      <w:numFmt w:val="lowerLetter"/>
      <w:lvlText w:val="%2."/>
      <w:lvlJc w:val="left"/>
      <w:pPr>
        <w:ind w:left="1440" w:hanging="360"/>
      </w:pPr>
    </w:lvl>
    <w:lvl w:ilvl="2" w:tplc="A5D2E9F8">
      <w:start w:val="1"/>
      <w:numFmt w:val="lowerRoman"/>
      <w:lvlText w:val="%3."/>
      <w:lvlJc w:val="right"/>
      <w:pPr>
        <w:ind w:left="2160" w:hanging="180"/>
      </w:pPr>
    </w:lvl>
    <w:lvl w:ilvl="3" w:tplc="6C880836">
      <w:start w:val="1"/>
      <w:numFmt w:val="decimal"/>
      <w:lvlText w:val="%4."/>
      <w:lvlJc w:val="left"/>
      <w:pPr>
        <w:ind w:left="2880" w:hanging="360"/>
      </w:pPr>
    </w:lvl>
    <w:lvl w:ilvl="4" w:tplc="3A7E4BB6">
      <w:start w:val="1"/>
      <w:numFmt w:val="lowerLetter"/>
      <w:lvlText w:val="%5."/>
      <w:lvlJc w:val="left"/>
      <w:pPr>
        <w:ind w:left="3600" w:hanging="360"/>
      </w:pPr>
    </w:lvl>
    <w:lvl w:ilvl="5" w:tplc="D968E5C4">
      <w:start w:val="1"/>
      <w:numFmt w:val="lowerRoman"/>
      <w:lvlText w:val="%6."/>
      <w:lvlJc w:val="right"/>
      <w:pPr>
        <w:ind w:left="4320" w:hanging="180"/>
      </w:pPr>
    </w:lvl>
    <w:lvl w:ilvl="6" w:tplc="4822A3DA">
      <w:start w:val="1"/>
      <w:numFmt w:val="decimal"/>
      <w:lvlText w:val="%7."/>
      <w:lvlJc w:val="left"/>
      <w:pPr>
        <w:ind w:left="5040" w:hanging="360"/>
      </w:pPr>
    </w:lvl>
    <w:lvl w:ilvl="7" w:tplc="8B7EF7BC">
      <w:start w:val="1"/>
      <w:numFmt w:val="lowerLetter"/>
      <w:lvlText w:val="%8."/>
      <w:lvlJc w:val="left"/>
      <w:pPr>
        <w:ind w:left="5760" w:hanging="360"/>
      </w:pPr>
    </w:lvl>
    <w:lvl w:ilvl="8" w:tplc="7DE67A8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4F7481"/>
    <w:multiLevelType w:val="hybridMultilevel"/>
    <w:tmpl w:val="C8749018"/>
    <w:lvl w:ilvl="0" w:tplc="7CCE4664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CBD858"/>
    <w:multiLevelType w:val="hybridMultilevel"/>
    <w:tmpl w:val="FD3C86C8"/>
    <w:lvl w:ilvl="0" w:tplc="32CAD66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B0489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2CBA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9464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946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EAFF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A85E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30B2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C0DC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CE02B9"/>
    <w:multiLevelType w:val="multilevel"/>
    <w:tmpl w:val="341EB4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A4209E"/>
    <w:multiLevelType w:val="multilevel"/>
    <w:tmpl w:val="BC56DEE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9CFC4A7"/>
    <w:multiLevelType w:val="hybridMultilevel"/>
    <w:tmpl w:val="15360CE0"/>
    <w:lvl w:ilvl="0" w:tplc="4524E6C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8444E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A4A2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6EC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5448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2EBE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B8AE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C03F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8EDA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3E1E37"/>
    <w:multiLevelType w:val="multilevel"/>
    <w:tmpl w:val="58F885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C65361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7C92B1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C2447E6"/>
    <w:multiLevelType w:val="hybridMultilevel"/>
    <w:tmpl w:val="FAF8C0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F15E10"/>
    <w:multiLevelType w:val="hybridMultilevel"/>
    <w:tmpl w:val="C5167A7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0565960">
    <w:abstractNumId w:val="1"/>
  </w:num>
  <w:num w:numId="2" w16cid:durableId="629015426">
    <w:abstractNumId w:val="7"/>
  </w:num>
  <w:num w:numId="3" w16cid:durableId="1519661034">
    <w:abstractNumId w:val="10"/>
  </w:num>
  <w:num w:numId="4" w16cid:durableId="2094399537">
    <w:abstractNumId w:val="13"/>
  </w:num>
  <w:num w:numId="5" w16cid:durableId="856850103">
    <w:abstractNumId w:val="8"/>
  </w:num>
  <w:num w:numId="6" w16cid:durableId="697967787">
    <w:abstractNumId w:val="4"/>
  </w:num>
  <w:num w:numId="7" w16cid:durableId="1548712495">
    <w:abstractNumId w:val="15"/>
  </w:num>
  <w:num w:numId="8" w16cid:durableId="1967464820">
    <w:abstractNumId w:val="5"/>
  </w:num>
  <w:num w:numId="9" w16cid:durableId="1222902737">
    <w:abstractNumId w:val="6"/>
  </w:num>
  <w:num w:numId="10" w16cid:durableId="881022114">
    <w:abstractNumId w:val="16"/>
  </w:num>
  <w:num w:numId="11" w16cid:durableId="2038695186">
    <w:abstractNumId w:val="12"/>
  </w:num>
  <w:num w:numId="12" w16cid:durableId="114238050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47900147">
    <w:abstractNumId w:val="18"/>
  </w:num>
  <w:num w:numId="14" w16cid:durableId="1708261748">
    <w:abstractNumId w:val="3"/>
  </w:num>
  <w:num w:numId="15" w16cid:durableId="1646624090">
    <w:abstractNumId w:val="2"/>
  </w:num>
  <w:num w:numId="16" w16cid:durableId="1677682984">
    <w:abstractNumId w:val="0"/>
  </w:num>
  <w:num w:numId="17" w16cid:durableId="1927808057">
    <w:abstractNumId w:val="9"/>
  </w:num>
  <w:num w:numId="18" w16cid:durableId="1209683246">
    <w:abstractNumId w:val="17"/>
  </w:num>
  <w:num w:numId="19" w16cid:durableId="1827091899">
    <w:abstractNumId w:val="12"/>
  </w:num>
  <w:num w:numId="20" w16cid:durableId="892276373">
    <w:abstractNumId w:val="11"/>
  </w:num>
  <w:num w:numId="21" w16cid:durableId="1580480230">
    <w:abstractNumId w:val="12"/>
  </w:num>
  <w:num w:numId="22" w16cid:durableId="85466294">
    <w:abstractNumId w:val="12"/>
  </w:num>
  <w:num w:numId="23" w16cid:durableId="2052262952">
    <w:abstractNumId w:val="12"/>
  </w:num>
  <w:num w:numId="24" w16cid:durableId="942105320">
    <w:abstractNumId w:val="12"/>
  </w:num>
  <w:num w:numId="25" w16cid:durableId="1103912994">
    <w:abstractNumId w:val="12"/>
  </w:num>
  <w:num w:numId="26" w16cid:durableId="1536649792">
    <w:abstractNumId w:val="14"/>
  </w:num>
  <w:num w:numId="27" w16cid:durableId="1945065242">
    <w:abstractNumId w:val="12"/>
  </w:num>
  <w:num w:numId="28" w16cid:durableId="913048859">
    <w:abstractNumId w:val="12"/>
  </w:num>
  <w:num w:numId="29" w16cid:durableId="2007584797">
    <w:abstractNumId w:val="12"/>
  </w:num>
  <w:num w:numId="30" w16cid:durableId="480125622">
    <w:abstractNumId w:val="12"/>
  </w:num>
  <w:num w:numId="31" w16cid:durableId="3329235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hideSpellingErrors/>
  <w:hideGrammaticalErrors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F6B"/>
    <w:rsid w:val="0000053C"/>
    <w:rsid w:val="0000344E"/>
    <w:rsid w:val="00005259"/>
    <w:rsid w:val="0000661A"/>
    <w:rsid w:val="00014340"/>
    <w:rsid w:val="0001457C"/>
    <w:rsid w:val="00014C43"/>
    <w:rsid w:val="00020FC7"/>
    <w:rsid w:val="00026267"/>
    <w:rsid w:val="00027294"/>
    <w:rsid w:val="000305E5"/>
    <w:rsid w:val="00033B49"/>
    <w:rsid w:val="00034343"/>
    <w:rsid w:val="0005115C"/>
    <w:rsid w:val="00056CDD"/>
    <w:rsid w:val="00071B49"/>
    <w:rsid w:val="00072012"/>
    <w:rsid w:val="00072BC5"/>
    <w:rsid w:val="00081629"/>
    <w:rsid w:val="00090C1C"/>
    <w:rsid w:val="0009207F"/>
    <w:rsid w:val="00095F09"/>
    <w:rsid w:val="000A5788"/>
    <w:rsid w:val="000A643D"/>
    <w:rsid w:val="000B0FDA"/>
    <w:rsid w:val="000B7EBE"/>
    <w:rsid w:val="000C26DD"/>
    <w:rsid w:val="000C28B8"/>
    <w:rsid w:val="000C2ECC"/>
    <w:rsid w:val="000D1B62"/>
    <w:rsid w:val="000D4AEA"/>
    <w:rsid w:val="000E12FB"/>
    <w:rsid w:val="000E554B"/>
    <w:rsid w:val="000F11F7"/>
    <w:rsid w:val="00101083"/>
    <w:rsid w:val="00101B6E"/>
    <w:rsid w:val="00113327"/>
    <w:rsid w:val="0011590D"/>
    <w:rsid w:val="00122493"/>
    <w:rsid w:val="00122FBF"/>
    <w:rsid w:val="0012468C"/>
    <w:rsid w:val="00124822"/>
    <w:rsid w:val="00125AA4"/>
    <w:rsid w:val="00127C01"/>
    <w:rsid w:val="00130068"/>
    <w:rsid w:val="0013168C"/>
    <w:rsid w:val="00133FB0"/>
    <w:rsid w:val="00135734"/>
    <w:rsid w:val="001371A6"/>
    <w:rsid w:val="0014560B"/>
    <w:rsid w:val="001512DA"/>
    <w:rsid w:val="0015184A"/>
    <w:rsid w:val="00161397"/>
    <w:rsid w:val="0016405E"/>
    <w:rsid w:val="0017631B"/>
    <w:rsid w:val="00182AA7"/>
    <w:rsid w:val="00184361"/>
    <w:rsid w:val="00186097"/>
    <w:rsid w:val="001865D6"/>
    <w:rsid w:val="00190DF3"/>
    <w:rsid w:val="001941B7"/>
    <w:rsid w:val="001A4E2E"/>
    <w:rsid w:val="001A570E"/>
    <w:rsid w:val="001A6239"/>
    <w:rsid w:val="001B14F5"/>
    <w:rsid w:val="001B7EE1"/>
    <w:rsid w:val="001C2730"/>
    <w:rsid w:val="001C55FC"/>
    <w:rsid w:val="001D3C5B"/>
    <w:rsid w:val="001D60BE"/>
    <w:rsid w:val="001E1C82"/>
    <w:rsid w:val="001F1F4F"/>
    <w:rsid w:val="001F46A0"/>
    <w:rsid w:val="00205EC6"/>
    <w:rsid w:val="00227B06"/>
    <w:rsid w:val="002316B3"/>
    <w:rsid w:val="002416E6"/>
    <w:rsid w:val="00246123"/>
    <w:rsid w:val="00250A74"/>
    <w:rsid w:val="002808C3"/>
    <w:rsid w:val="00284E7F"/>
    <w:rsid w:val="00286E9D"/>
    <w:rsid w:val="002A656F"/>
    <w:rsid w:val="002A66D9"/>
    <w:rsid w:val="002B4885"/>
    <w:rsid w:val="002C791F"/>
    <w:rsid w:val="002D77E2"/>
    <w:rsid w:val="002D7A7A"/>
    <w:rsid w:val="002E03D2"/>
    <w:rsid w:val="002E1B50"/>
    <w:rsid w:val="002E3FB8"/>
    <w:rsid w:val="003021FD"/>
    <w:rsid w:val="00304558"/>
    <w:rsid w:val="003064A0"/>
    <w:rsid w:val="00306C3B"/>
    <w:rsid w:val="00316E3D"/>
    <w:rsid w:val="003204E2"/>
    <w:rsid w:val="00327259"/>
    <w:rsid w:val="00342D05"/>
    <w:rsid w:val="003445BD"/>
    <w:rsid w:val="0035665B"/>
    <w:rsid w:val="00363DC7"/>
    <w:rsid w:val="00366F31"/>
    <w:rsid w:val="00380292"/>
    <w:rsid w:val="00397242"/>
    <w:rsid w:val="003A29F0"/>
    <w:rsid w:val="003A467D"/>
    <w:rsid w:val="003A7DE3"/>
    <w:rsid w:val="003C112D"/>
    <w:rsid w:val="003D4921"/>
    <w:rsid w:val="003F141C"/>
    <w:rsid w:val="003F7618"/>
    <w:rsid w:val="003F78EE"/>
    <w:rsid w:val="003F7EAC"/>
    <w:rsid w:val="00403620"/>
    <w:rsid w:val="004040D9"/>
    <w:rsid w:val="00404BED"/>
    <w:rsid w:val="00405CC7"/>
    <w:rsid w:val="00410BD1"/>
    <w:rsid w:val="00411612"/>
    <w:rsid w:val="00413CF5"/>
    <w:rsid w:val="00423E15"/>
    <w:rsid w:val="00436818"/>
    <w:rsid w:val="00440754"/>
    <w:rsid w:val="0045347E"/>
    <w:rsid w:val="0046742A"/>
    <w:rsid w:val="00467D7D"/>
    <w:rsid w:val="00470FDC"/>
    <w:rsid w:val="004711AB"/>
    <w:rsid w:val="004947DE"/>
    <w:rsid w:val="00496226"/>
    <w:rsid w:val="004B73FB"/>
    <w:rsid w:val="004C2B58"/>
    <w:rsid w:val="004CB9D0"/>
    <w:rsid w:val="004D5656"/>
    <w:rsid w:val="004E0CCE"/>
    <w:rsid w:val="004F020A"/>
    <w:rsid w:val="004F244E"/>
    <w:rsid w:val="00501B30"/>
    <w:rsid w:val="00504C4B"/>
    <w:rsid w:val="00504D1E"/>
    <w:rsid w:val="005065F6"/>
    <w:rsid w:val="00507E0F"/>
    <w:rsid w:val="005167A7"/>
    <w:rsid w:val="0052034C"/>
    <w:rsid w:val="00534585"/>
    <w:rsid w:val="005409E4"/>
    <w:rsid w:val="00563DE3"/>
    <w:rsid w:val="005651F4"/>
    <w:rsid w:val="0056561D"/>
    <w:rsid w:val="005708AC"/>
    <w:rsid w:val="00571A88"/>
    <w:rsid w:val="00592C17"/>
    <w:rsid w:val="005A03E7"/>
    <w:rsid w:val="005A306D"/>
    <w:rsid w:val="005A6FFD"/>
    <w:rsid w:val="005B0737"/>
    <w:rsid w:val="005C1775"/>
    <w:rsid w:val="005C6B03"/>
    <w:rsid w:val="005D1809"/>
    <w:rsid w:val="005D27CF"/>
    <w:rsid w:val="005E7B1C"/>
    <w:rsid w:val="005F0895"/>
    <w:rsid w:val="005F1A95"/>
    <w:rsid w:val="00604342"/>
    <w:rsid w:val="00605551"/>
    <w:rsid w:val="0061001C"/>
    <w:rsid w:val="00617241"/>
    <w:rsid w:val="0062661C"/>
    <w:rsid w:val="00627E2A"/>
    <w:rsid w:val="00635B00"/>
    <w:rsid w:val="00641FF1"/>
    <w:rsid w:val="00644694"/>
    <w:rsid w:val="00650B1C"/>
    <w:rsid w:val="00656B84"/>
    <w:rsid w:val="0066193C"/>
    <w:rsid w:val="00662E7F"/>
    <w:rsid w:val="00665EF5"/>
    <w:rsid w:val="00666F33"/>
    <w:rsid w:val="00671A92"/>
    <w:rsid w:val="00672DEB"/>
    <w:rsid w:val="006832F8"/>
    <w:rsid w:val="00693B9D"/>
    <w:rsid w:val="00696CB8"/>
    <w:rsid w:val="006A1B4C"/>
    <w:rsid w:val="006A626F"/>
    <w:rsid w:val="006B32A7"/>
    <w:rsid w:val="006B337C"/>
    <w:rsid w:val="006D58E4"/>
    <w:rsid w:val="006D71BD"/>
    <w:rsid w:val="006D7E85"/>
    <w:rsid w:val="006E6D11"/>
    <w:rsid w:val="006F0046"/>
    <w:rsid w:val="00711B8B"/>
    <w:rsid w:val="00713F31"/>
    <w:rsid w:val="007223B9"/>
    <w:rsid w:val="00722FCA"/>
    <w:rsid w:val="00726E18"/>
    <w:rsid w:val="00730252"/>
    <w:rsid w:val="007432BE"/>
    <w:rsid w:val="0074367D"/>
    <w:rsid w:val="00746549"/>
    <w:rsid w:val="0075545C"/>
    <w:rsid w:val="00766428"/>
    <w:rsid w:val="00767A59"/>
    <w:rsid w:val="0077300B"/>
    <w:rsid w:val="00781191"/>
    <w:rsid w:val="00781C97"/>
    <w:rsid w:val="007846A0"/>
    <w:rsid w:val="00785A3B"/>
    <w:rsid w:val="00787155"/>
    <w:rsid w:val="007873C3"/>
    <w:rsid w:val="00790F23"/>
    <w:rsid w:val="007C1674"/>
    <w:rsid w:val="007C21C2"/>
    <w:rsid w:val="007C328A"/>
    <w:rsid w:val="007E3528"/>
    <w:rsid w:val="007E6562"/>
    <w:rsid w:val="007F06B2"/>
    <w:rsid w:val="00801DCD"/>
    <w:rsid w:val="00802680"/>
    <w:rsid w:val="008030CF"/>
    <w:rsid w:val="00804F8C"/>
    <w:rsid w:val="008102B8"/>
    <w:rsid w:val="00815D3F"/>
    <w:rsid w:val="0081650D"/>
    <w:rsid w:val="0081709C"/>
    <w:rsid w:val="00821B9E"/>
    <w:rsid w:val="0082658C"/>
    <w:rsid w:val="00830128"/>
    <w:rsid w:val="00842BA3"/>
    <w:rsid w:val="00843255"/>
    <w:rsid w:val="008461AF"/>
    <w:rsid w:val="00847250"/>
    <w:rsid w:val="00864B99"/>
    <w:rsid w:val="0086591F"/>
    <w:rsid w:val="00874A12"/>
    <w:rsid w:val="008776AD"/>
    <w:rsid w:val="008811AC"/>
    <w:rsid w:val="00882286"/>
    <w:rsid w:val="008827EE"/>
    <w:rsid w:val="00886E67"/>
    <w:rsid w:val="008879F6"/>
    <w:rsid w:val="00891184"/>
    <w:rsid w:val="00896EF0"/>
    <w:rsid w:val="008A3C44"/>
    <w:rsid w:val="008C0711"/>
    <w:rsid w:val="008C4B9A"/>
    <w:rsid w:val="008C73A7"/>
    <w:rsid w:val="008D2C53"/>
    <w:rsid w:val="008D667D"/>
    <w:rsid w:val="008E2446"/>
    <w:rsid w:val="008E26B3"/>
    <w:rsid w:val="008E3E75"/>
    <w:rsid w:val="008F2B41"/>
    <w:rsid w:val="008F6ECE"/>
    <w:rsid w:val="008F7846"/>
    <w:rsid w:val="00906585"/>
    <w:rsid w:val="00914EFB"/>
    <w:rsid w:val="00917502"/>
    <w:rsid w:val="009212B0"/>
    <w:rsid w:val="009235A0"/>
    <w:rsid w:val="00924CF2"/>
    <w:rsid w:val="00927584"/>
    <w:rsid w:val="0092787C"/>
    <w:rsid w:val="00935E3E"/>
    <w:rsid w:val="00936A52"/>
    <w:rsid w:val="009406C0"/>
    <w:rsid w:val="0094306B"/>
    <w:rsid w:val="00946C36"/>
    <w:rsid w:val="00947B91"/>
    <w:rsid w:val="00952A4E"/>
    <w:rsid w:val="00954EC1"/>
    <w:rsid w:val="00963CE3"/>
    <w:rsid w:val="00964CD3"/>
    <w:rsid w:val="00967AF6"/>
    <w:rsid w:val="00967DD6"/>
    <w:rsid w:val="00983749"/>
    <w:rsid w:val="009952E3"/>
    <w:rsid w:val="009A7953"/>
    <w:rsid w:val="009B7923"/>
    <w:rsid w:val="009C1B41"/>
    <w:rsid w:val="009D0274"/>
    <w:rsid w:val="009D3B31"/>
    <w:rsid w:val="009D6CF0"/>
    <w:rsid w:val="009E00AB"/>
    <w:rsid w:val="009E1552"/>
    <w:rsid w:val="009E1722"/>
    <w:rsid w:val="009E2292"/>
    <w:rsid w:val="009E3500"/>
    <w:rsid w:val="009E4DCC"/>
    <w:rsid w:val="009F6D0A"/>
    <w:rsid w:val="00A11DDB"/>
    <w:rsid w:val="00A50F38"/>
    <w:rsid w:val="00A52238"/>
    <w:rsid w:val="00A54B39"/>
    <w:rsid w:val="00A54D1D"/>
    <w:rsid w:val="00A715C7"/>
    <w:rsid w:val="00A72C24"/>
    <w:rsid w:val="00A750AB"/>
    <w:rsid w:val="00A7794F"/>
    <w:rsid w:val="00A92135"/>
    <w:rsid w:val="00AC6725"/>
    <w:rsid w:val="00AD659A"/>
    <w:rsid w:val="00AE018F"/>
    <w:rsid w:val="00AE115D"/>
    <w:rsid w:val="00AE1449"/>
    <w:rsid w:val="00AE4CF7"/>
    <w:rsid w:val="00AE5FA3"/>
    <w:rsid w:val="00AF337E"/>
    <w:rsid w:val="00B102F9"/>
    <w:rsid w:val="00B10525"/>
    <w:rsid w:val="00B13CCC"/>
    <w:rsid w:val="00B13CE4"/>
    <w:rsid w:val="00B163CE"/>
    <w:rsid w:val="00B21E40"/>
    <w:rsid w:val="00B248C7"/>
    <w:rsid w:val="00B25AFF"/>
    <w:rsid w:val="00B35089"/>
    <w:rsid w:val="00B41874"/>
    <w:rsid w:val="00B44759"/>
    <w:rsid w:val="00B46264"/>
    <w:rsid w:val="00B46A0B"/>
    <w:rsid w:val="00B46B86"/>
    <w:rsid w:val="00B46F52"/>
    <w:rsid w:val="00B529ED"/>
    <w:rsid w:val="00B531A7"/>
    <w:rsid w:val="00B55B2D"/>
    <w:rsid w:val="00B66F75"/>
    <w:rsid w:val="00B74A1A"/>
    <w:rsid w:val="00B764B9"/>
    <w:rsid w:val="00B83164"/>
    <w:rsid w:val="00B87A71"/>
    <w:rsid w:val="00B92406"/>
    <w:rsid w:val="00B93845"/>
    <w:rsid w:val="00B95CA3"/>
    <w:rsid w:val="00B96073"/>
    <w:rsid w:val="00BA0AAC"/>
    <w:rsid w:val="00BA2736"/>
    <w:rsid w:val="00BA3774"/>
    <w:rsid w:val="00BA46FB"/>
    <w:rsid w:val="00BA474A"/>
    <w:rsid w:val="00BA5276"/>
    <w:rsid w:val="00BB0BD4"/>
    <w:rsid w:val="00BB3434"/>
    <w:rsid w:val="00BB75C0"/>
    <w:rsid w:val="00BB7FBE"/>
    <w:rsid w:val="00BC474B"/>
    <w:rsid w:val="00BC4F7B"/>
    <w:rsid w:val="00BE156F"/>
    <w:rsid w:val="00BE7C91"/>
    <w:rsid w:val="00BF0EB9"/>
    <w:rsid w:val="00BF2E18"/>
    <w:rsid w:val="00BF3F95"/>
    <w:rsid w:val="00BF6495"/>
    <w:rsid w:val="00C015B0"/>
    <w:rsid w:val="00C02CDC"/>
    <w:rsid w:val="00C04C71"/>
    <w:rsid w:val="00C103BF"/>
    <w:rsid w:val="00C14285"/>
    <w:rsid w:val="00C14705"/>
    <w:rsid w:val="00C231CD"/>
    <w:rsid w:val="00C2620E"/>
    <w:rsid w:val="00C26CD5"/>
    <w:rsid w:val="00C274A2"/>
    <w:rsid w:val="00C32B56"/>
    <w:rsid w:val="00C42427"/>
    <w:rsid w:val="00C4339D"/>
    <w:rsid w:val="00C438E9"/>
    <w:rsid w:val="00C46798"/>
    <w:rsid w:val="00C4679E"/>
    <w:rsid w:val="00C61670"/>
    <w:rsid w:val="00C658B7"/>
    <w:rsid w:val="00C67279"/>
    <w:rsid w:val="00C67ADC"/>
    <w:rsid w:val="00C75BB3"/>
    <w:rsid w:val="00C761E0"/>
    <w:rsid w:val="00C82958"/>
    <w:rsid w:val="00C82ACF"/>
    <w:rsid w:val="00CA10C7"/>
    <w:rsid w:val="00CD4F8F"/>
    <w:rsid w:val="00CE3E83"/>
    <w:rsid w:val="00CE5F65"/>
    <w:rsid w:val="00CE7632"/>
    <w:rsid w:val="00CF5C4C"/>
    <w:rsid w:val="00CF6023"/>
    <w:rsid w:val="00D006BD"/>
    <w:rsid w:val="00D10DC3"/>
    <w:rsid w:val="00D11987"/>
    <w:rsid w:val="00D25AB8"/>
    <w:rsid w:val="00D35DD7"/>
    <w:rsid w:val="00D36F21"/>
    <w:rsid w:val="00D454D7"/>
    <w:rsid w:val="00D53076"/>
    <w:rsid w:val="00D57AED"/>
    <w:rsid w:val="00D605F9"/>
    <w:rsid w:val="00D6506D"/>
    <w:rsid w:val="00D67F3B"/>
    <w:rsid w:val="00D87D7A"/>
    <w:rsid w:val="00D90BE2"/>
    <w:rsid w:val="00D95226"/>
    <w:rsid w:val="00D95BC3"/>
    <w:rsid w:val="00D964BB"/>
    <w:rsid w:val="00DA15E1"/>
    <w:rsid w:val="00DA1DE4"/>
    <w:rsid w:val="00DA2F15"/>
    <w:rsid w:val="00DA3361"/>
    <w:rsid w:val="00DB3063"/>
    <w:rsid w:val="00DB67E9"/>
    <w:rsid w:val="00DC102F"/>
    <w:rsid w:val="00DC19BB"/>
    <w:rsid w:val="00DC31A4"/>
    <w:rsid w:val="00DC7A53"/>
    <w:rsid w:val="00DD276C"/>
    <w:rsid w:val="00DE7721"/>
    <w:rsid w:val="00DF203A"/>
    <w:rsid w:val="00DF3DB5"/>
    <w:rsid w:val="00DF46A6"/>
    <w:rsid w:val="00DF6462"/>
    <w:rsid w:val="00DF7EEF"/>
    <w:rsid w:val="00E01CD9"/>
    <w:rsid w:val="00E1025F"/>
    <w:rsid w:val="00E20C30"/>
    <w:rsid w:val="00E2458A"/>
    <w:rsid w:val="00E307E1"/>
    <w:rsid w:val="00E31DB2"/>
    <w:rsid w:val="00E36D0A"/>
    <w:rsid w:val="00E46EAF"/>
    <w:rsid w:val="00E505E9"/>
    <w:rsid w:val="00E5304D"/>
    <w:rsid w:val="00E54B58"/>
    <w:rsid w:val="00E5548E"/>
    <w:rsid w:val="00E56558"/>
    <w:rsid w:val="00E57BF1"/>
    <w:rsid w:val="00E61DF7"/>
    <w:rsid w:val="00E649C0"/>
    <w:rsid w:val="00E66491"/>
    <w:rsid w:val="00E73E97"/>
    <w:rsid w:val="00E74105"/>
    <w:rsid w:val="00E77740"/>
    <w:rsid w:val="00E879AD"/>
    <w:rsid w:val="00E92E37"/>
    <w:rsid w:val="00EA045A"/>
    <w:rsid w:val="00EA438A"/>
    <w:rsid w:val="00EB19CA"/>
    <w:rsid w:val="00EB2982"/>
    <w:rsid w:val="00EC1225"/>
    <w:rsid w:val="00EC294D"/>
    <w:rsid w:val="00EC32FC"/>
    <w:rsid w:val="00EC390B"/>
    <w:rsid w:val="00EC45EB"/>
    <w:rsid w:val="00ED0030"/>
    <w:rsid w:val="00ED179A"/>
    <w:rsid w:val="00EE0F19"/>
    <w:rsid w:val="00EE12D4"/>
    <w:rsid w:val="00EE4C5E"/>
    <w:rsid w:val="00EF5C95"/>
    <w:rsid w:val="00EF7241"/>
    <w:rsid w:val="00EFA040"/>
    <w:rsid w:val="00F003CF"/>
    <w:rsid w:val="00F1061A"/>
    <w:rsid w:val="00F10F6B"/>
    <w:rsid w:val="00F128A6"/>
    <w:rsid w:val="00F23B62"/>
    <w:rsid w:val="00F31336"/>
    <w:rsid w:val="00F36716"/>
    <w:rsid w:val="00F44205"/>
    <w:rsid w:val="00F5714A"/>
    <w:rsid w:val="00F617F9"/>
    <w:rsid w:val="00F70222"/>
    <w:rsid w:val="00F7207A"/>
    <w:rsid w:val="00F7532D"/>
    <w:rsid w:val="00F75D73"/>
    <w:rsid w:val="00F76CF0"/>
    <w:rsid w:val="00F817E7"/>
    <w:rsid w:val="00F84079"/>
    <w:rsid w:val="00F93840"/>
    <w:rsid w:val="00F96589"/>
    <w:rsid w:val="00FA365C"/>
    <w:rsid w:val="00FA5FCB"/>
    <w:rsid w:val="00FB0901"/>
    <w:rsid w:val="00FB1D89"/>
    <w:rsid w:val="00FB448A"/>
    <w:rsid w:val="00FB7BD0"/>
    <w:rsid w:val="00FC1152"/>
    <w:rsid w:val="00FC59F9"/>
    <w:rsid w:val="00FF2ABE"/>
    <w:rsid w:val="01112739"/>
    <w:rsid w:val="01206B57"/>
    <w:rsid w:val="015896CB"/>
    <w:rsid w:val="01ACF625"/>
    <w:rsid w:val="01FECAA8"/>
    <w:rsid w:val="0251047F"/>
    <w:rsid w:val="02AFA6A3"/>
    <w:rsid w:val="02B75178"/>
    <w:rsid w:val="03108CF3"/>
    <w:rsid w:val="03660533"/>
    <w:rsid w:val="036DAC81"/>
    <w:rsid w:val="03B8EFB9"/>
    <w:rsid w:val="0404C75D"/>
    <w:rsid w:val="0433E073"/>
    <w:rsid w:val="045E7784"/>
    <w:rsid w:val="04700524"/>
    <w:rsid w:val="047E55E3"/>
    <w:rsid w:val="04BD1649"/>
    <w:rsid w:val="05250473"/>
    <w:rsid w:val="05270682"/>
    <w:rsid w:val="05401635"/>
    <w:rsid w:val="0554CCC8"/>
    <w:rsid w:val="0665A463"/>
    <w:rsid w:val="06A3DD87"/>
    <w:rsid w:val="06D14E2A"/>
    <w:rsid w:val="072702D4"/>
    <w:rsid w:val="072DB664"/>
    <w:rsid w:val="07476B2B"/>
    <w:rsid w:val="0791907E"/>
    <w:rsid w:val="07AD92D3"/>
    <w:rsid w:val="07CC8C45"/>
    <w:rsid w:val="084D22D3"/>
    <w:rsid w:val="08750B95"/>
    <w:rsid w:val="089FBBEC"/>
    <w:rsid w:val="08C24F9F"/>
    <w:rsid w:val="097BBEB4"/>
    <w:rsid w:val="09AECA21"/>
    <w:rsid w:val="09EFEF37"/>
    <w:rsid w:val="09F332D0"/>
    <w:rsid w:val="0A2FE9AA"/>
    <w:rsid w:val="0A3AD612"/>
    <w:rsid w:val="0A5988B3"/>
    <w:rsid w:val="0A598D99"/>
    <w:rsid w:val="0A6F3FB5"/>
    <w:rsid w:val="0B0005CC"/>
    <w:rsid w:val="0B00F3D9"/>
    <w:rsid w:val="0B0DC039"/>
    <w:rsid w:val="0BF48CE9"/>
    <w:rsid w:val="0CDAA982"/>
    <w:rsid w:val="0CDDF841"/>
    <w:rsid w:val="0D18AAFA"/>
    <w:rsid w:val="0D2D91B1"/>
    <w:rsid w:val="0D3A1B8B"/>
    <w:rsid w:val="0DC1CD81"/>
    <w:rsid w:val="0DC32425"/>
    <w:rsid w:val="0DFF36F9"/>
    <w:rsid w:val="0E14F783"/>
    <w:rsid w:val="0E642166"/>
    <w:rsid w:val="0EB8F7DB"/>
    <w:rsid w:val="0F046D66"/>
    <w:rsid w:val="0F0FD097"/>
    <w:rsid w:val="0F577DC6"/>
    <w:rsid w:val="0F64F56B"/>
    <w:rsid w:val="0FB0A135"/>
    <w:rsid w:val="0FB14F02"/>
    <w:rsid w:val="0FC5AB4B"/>
    <w:rsid w:val="1035D0EA"/>
    <w:rsid w:val="1047E8DF"/>
    <w:rsid w:val="1070CD2F"/>
    <w:rsid w:val="1184FA10"/>
    <w:rsid w:val="11D70339"/>
    <w:rsid w:val="1221AF57"/>
    <w:rsid w:val="1228654E"/>
    <w:rsid w:val="12290CC2"/>
    <w:rsid w:val="12420AD2"/>
    <w:rsid w:val="128C21B4"/>
    <w:rsid w:val="12A147A8"/>
    <w:rsid w:val="12BB6A90"/>
    <w:rsid w:val="12DFE215"/>
    <w:rsid w:val="12F5D719"/>
    <w:rsid w:val="130571AD"/>
    <w:rsid w:val="1323F47C"/>
    <w:rsid w:val="132BAADA"/>
    <w:rsid w:val="133689B2"/>
    <w:rsid w:val="13A3DB53"/>
    <w:rsid w:val="13B5605C"/>
    <w:rsid w:val="13BCBA7A"/>
    <w:rsid w:val="13C458E1"/>
    <w:rsid w:val="13CE6A7B"/>
    <w:rsid w:val="13F23B46"/>
    <w:rsid w:val="143B411C"/>
    <w:rsid w:val="143C0D84"/>
    <w:rsid w:val="14C73E97"/>
    <w:rsid w:val="14E48E89"/>
    <w:rsid w:val="150CC471"/>
    <w:rsid w:val="15605ED9"/>
    <w:rsid w:val="15DD5479"/>
    <w:rsid w:val="15F40C14"/>
    <w:rsid w:val="15FF79C3"/>
    <w:rsid w:val="16FB92F4"/>
    <w:rsid w:val="1726C023"/>
    <w:rsid w:val="17616678"/>
    <w:rsid w:val="176B294B"/>
    <w:rsid w:val="178DB979"/>
    <w:rsid w:val="1791BBFD"/>
    <w:rsid w:val="17B58CF7"/>
    <w:rsid w:val="17E5FD39"/>
    <w:rsid w:val="17EEF6DB"/>
    <w:rsid w:val="17F070A3"/>
    <w:rsid w:val="1818D647"/>
    <w:rsid w:val="188FF130"/>
    <w:rsid w:val="1897E835"/>
    <w:rsid w:val="189A11EC"/>
    <w:rsid w:val="18FF69D0"/>
    <w:rsid w:val="1939A02A"/>
    <w:rsid w:val="193DED51"/>
    <w:rsid w:val="1A15C40B"/>
    <w:rsid w:val="1A41685A"/>
    <w:rsid w:val="1A4A236A"/>
    <w:rsid w:val="1A7C9F5F"/>
    <w:rsid w:val="1A89884F"/>
    <w:rsid w:val="1A9A9C1E"/>
    <w:rsid w:val="1ADF08F9"/>
    <w:rsid w:val="1B14939E"/>
    <w:rsid w:val="1B21D887"/>
    <w:rsid w:val="1B252CCE"/>
    <w:rsid w:val="1B416E1C"/>
    <w:rsid w:val="1BF78858"/>
    <w:rsid w:val="1C307595"/>
    <w:rsid w:val="1C47BB8B"/>
    <w:rsid w:val="1C60174B"/>
    <w:rsid w:val="1C6C3F3B"/>
    <w:rsid w:val="1CA09B86"/>
    <w:rsid w:val="1CB8ECB8"/>
    <w:rsid w:val="1CE16C06"/>
    <w:rsid w:val="1CECB2A7"/>
    <w:rsid w:val="1D2B0F32"/>
    <w:rsid w:val="1D2E9185"/>
    <w:rsid w:val="1D6798E6"/>
    <w:rsid w:val="1D8D2E9A"/>
    <w:rsid w:val="1D91FA93"/>
    <w:rsid w:val="1DD2A028"/>
    <w:rsid w:val="1E32A0C0"/>
    <w:rsid w:val="1E3F92D1"/>
    <w:rsid w:val="1E737E05"/>
    <w:rsid w:val="1E85B9EB"/>
    <w:rsid w:val="1EA25C58"/>
    <w:rsid w:val="1EF1F8DD"/>
    <w:rsid w:val="1F761C56"/>
    <w:rsid w:val="1F91516E"/>
    <w:rsid w:val="1FC53168"/>
    <w:rsid w:val="2044603F"/>
    <w:rsid w:val="206C185A"/>
    <w:rsid w:val="2083647A"/>
    <w:rsid w:val="20CEEF68"/>
    <w:rsid w:val="20D16F65"/>
    <w:rsid w:val="215EA2FB"/>
    <w:rsid w:val="2166C918"/>
    <w:rsid w:val="2261388E"/>
    <w:rsid w:val="22AACC5C"/>
    <w:rsid w:val="22B25332"/>
    <w:rsid w:val="22EF33F4"/>
    <w:rsid w:val="23282C3F"/>
    <w:rsid w:val="2329C1AD"/>
    <w:rsid w:val="233FE363"/>
    <w:rsid w:val="23B9792B"/>
    <w:rsid w:val="23D93763"/>
    <w:rsid w:val="248E77E0"/>
    <w:rsid w:val="2492C316"/>
    <w:rsid w:val="24B03560"/>
    <w:rsid w:val="24C830BE"/>
    <w:rsid w:val="24EB9051"/>
    <w:rsid w:val="25187B2C"/>
    <w:rsid w:val="2551032C"/>
    <w:rsid w:val="25AD449D"/>
    <w:rsid w:val="25BA115F"/>
    <w:rsid w:val="25C63129"/>
    <w:rsid w:val="25ECFE4E"/>
    <w:rsid w:val="262196C0"/>
    <w:rsid w:val="26271E3C"/>
    <w:rsid w:val="2676E812"/>
    <w:rsid w:val="26777971"/>
    <w:rsid w:val="267BCB6E"/>
    <w:rsid w:val="26BC443E"/>
    <w:rsid w:val="26E6313B"/>
    <w:rsid w:val="27482B08"/>
    <w:rsid w:val="279A21EE"/>
    <w:rsid w:val="27A78B5D"/>
    <w:rsid w:val="27B723B1"/>
    <w:rsid w:val="2806D258"/>
    <w:rsid w:val="281C9FC1"/>
    <w:rsid w:val="283684F7"/>
    <w:rsid w:val="28632CF6"/>
    <w:rsid w:val="286A4056"/>
    <w:rsid w:val="286FCCB8"/>
    <w:rsid w:val="28CD9243"/>
    <w:rsid w:val="29136208"/>
    <w:rsid w:val="292EC5A9"/>
    <w:rsid w:val="29540359"/>
    <w:rsid w:val="2972557F"/>
    <w:rsid w:val="299B948B"/>
    <w:rsid w:val="299FBCAF"/>
    <w:rsid w:val="29B60986"/>
    <w:rsid w:val="29DC5821"/>
    <w:rsid w:val="2A330A6C"/>
    <w:rsid w:val="2A4933F7"/>
    <w:rsid w:val="2A7D2F99"/>
    <w:rsid w:val="2ACBC61F"/>
    <w:rsid w:val="2AD80BF5"/>
    <w:rsid w:val="2AFE3A44"/>
    <w:rsid w:val="2B0FB0E2"/>
    <w:rsid w:val="2BA8D3DE"/>
    <w:rsid w:val="2BAC5BFD"/>
    <w:rsid w:val="2BB864BC"/>
    <w:rsid w:val="2BF08D39"/>
    <w:rsid w:val="2C05BB37"/>
    <w:rsid w:val="2C14FA58"/>
    <w:rsid w:val="2CC92C7B"/>
    <w:rsid w:val="2D1BDB74"/>
    <w:rsid w:val="2D394273"/>
    <w:rsid w:val="2D47A4D1"/>
    <w:rsid w:val="2D679137"/>
    <w:rsid w:val="2DD64283"/>
    <w:rsid w:val="2E348EC8"/>
    <w:rsid w:val="2E41D4E5"/>
    <w:rsid w:val="2EF84A9E"/>
    <w:rsid w:val="2F76E5F3"/>
    <w:rsid w:val="2F87702A"/>
    <w:rsid w:val="2FF3CA57"/>
    <w:rsid w:val="307E047B"/>
    <w:rsid w:val="30A34799"/>
    <w:rsid w:val="30A95C42"/>
    <w:rsid w:val="30CCA277"/>
    <w:rsid w:val="30EC6FEB"/>
    <w:rsid w:val="31392F4B"/>
    <w:rsid w:val="320E3163"/>
    <w:rsid w:val="32120F3D"/>
    <w:rsid w:val="321C44EC"/>
    <w:rsid w:val="32228330"/>
    <w:rsid w:val="3228F7F1"/>
    <w:rsid w:val="324AAD8F"/>
    <w:rsid w:val="32628F2C"/>
    <w:rsid w:val="327DC794"/>
    <w:rsid w:val="3280CE55"/>
    <w:rsid w:val="32CF052B"/>
    <w:rsid w:val="32F36700"/>
    <w:rsid w:val="32FA6244"/>
    <w:rsid w:val="3306C836"/>
    <w:rsid w:val="331981B9"/>
    <w:rsid w:val="33613450"/>
    <w:rsid w:val="336B3DC1"/>
    <w:rsid w:val="339EE379"/>
    <w:rsid w:val="33F0B8B3"/>
    <w:rsid w:val="33F42405"/>
    <w:rsid w:val="33F8C649"/>
    <w:rsid w:val="34003254"/>
    <w:rsid w:val="34073EA3"/>
    <w:rsid w:val="3410CB22"/>
    <w:rsid w:val="345AE0D6"/>
    <w:rsid w:val="34D163C2"/>
    <w:rsid w:val="3505C6ED"/>
    <w:rsid w:val="352FA207"/>
    <w:rsid w:val="357CA3C3"/>
    <w:rsid w:val="358654D5"/>
    <w:rsid w:val="35AEA233"/>
    <w:rsid w:val="36035644"/>
    <w:rsid w:val="360DB878"/>
    <w:rsid w:val="360EDEB5"/>
    <w:rsid w:val="36217A82"/>
    <w:rsid w:val="36748702"/>
    <w:rsid w:val="36E5FE79"/>
    <w:rsid w:val="36F2F934"/>
    <w:rsid w:val="36F3B913"/>
    <w:rsid w:val="36FBA7FF"/>
    <w:rsid w:val="37584D6B"/>
    <w:rsid w:val="37892B17"/>
    <w:rsid w:val="38406CEE"/>
    <w:rsid w:val="384A8BD0"/>
    <w:rsid w:val="385771A5"/>
    <w:rsid w:val="38C3896C"/>
    <w:rsid w:val="38C97384"/>
    <w:rsid w:val="3917D753"/>
    <w:rsid w:val="392F9FFE"/>
    <w:rsid w:val="393A19B7"/>
    <w:rsid w:val="39594CDD"/>
    <w:rsid w:val="3974EC02"/>
    <w:rsid w:val="39B034D2"/>
    <w:rsid w:val="39D561FE"/>
    <w:rsid w:val="39DBE4EC"/>
    <w:rsid w:val="3A384653"/>
    <w:rsid w:val="3A7766A1"/>
    <w:rsid w:val="3ACC52CC"/>
    <w:rsid w:val="3B4995EA"/>
    <w:rsid w:val="3BDE2361"/>
    <w:rsid w:val="3BFB3320"/>
    <w:rsid w:val="3C50DB8B"/>
    <w:rsid w:val="3D457073"/>
    <w:rsid w:val="3D524515"/>
    <w:rsid w:val="3D63003C"/>
    <w:rsid w:val="3D901315"/>
    <w:rsid w:val="3DBB8355"/>
    <w:rsid w:val="3DC993AD"/>
    <w:rsid w:val="3DEE7E26"/>
    <w:rsid w:val="3DF02B26"/>
    <w:rsid w:val="3DFBFAFF"/>
    <w:rsid w:val="3E0B7E44"/>
    <w:rsid w:val="3E208669"/>
    <w:rsid w:val="3E392F0E"/>
    <w:rsid w:val="3E6573C2"/>
    <w:rsid w:val="3EBE8191"/>
    <w:rsid w:val="3F15F7D5"/>
    <w:rsid w:val="3F19A85F"/>
    <w:rsid w:val="3F1BD1D3"/>
    <w:rsid w:val="3F382275"/>
    <w:rsid w:val="3F584D5A"/>
    <w:rsid w:val="3F5E4F95"/>
    <w:rsid w:val="3FADEDC5"/>
    <w:rsid w:val="3FC4C8D8"/>
    <w:rsid w:val="3FD117F2"/>
    <w:rsid w:val="3FD28C65"/>
    <w:rsid w:val="400C78F9"/>
    <w:rsid w:val="40922F57"/>
    <w:rsid w:val="4097B879"/>
    <w:rsid w:val="40D99C20"/>
    <w:rsid w:val="40EF8940"/>
    <w:rsid w:val="4103A211"/>
    <w:rsid w:val="4109DFF5"/>
    <w:rsid w:val="41209D96"/>
    <w:rsid w:val="4223F923"/>
    <w:rsid w:val="42727671"/>
    <w:rsid w:val="42AA0475"/>
    <w:rsid w:val="42B65C50"/>
    <w:rsid w:val="42B89649"/>
    <w:rsid w:val="437437CB"/>
    <w:rsid w:val="437DF87A"/>
    <w:rsid w:val="441781FA"/>
    <w:rsid w:val="4427F1F5"/>
    <w:rsid w:val="4429D58D"/>
    <w:rsid w:val="443E63AC"/>
    <w:rsid w:val="44E3BC0D"/>
    <w:rsid w:val="44FEA007"/>
    <w:rsid w:val="4554BD1B"/>
    <w:rsid w:val="455A9259"/>
    <w:rsid w:val="4588CF46"/>
    <w:rsid w:val="45EA3A73"/>
    <w:rsid w:val="4629F25B"/>
    <w:rsid w:val="46765916"/>
    <w:rsid w:val="46F5EAB0"/>
    <w:rsid w:val="473CEFD4"/>
    <w:rsid w:val="474076F8"/>
    <w:rsid w:val="476B80CA"/>
    <w:rsid w:val="47766963"/>
    <w:rsid w:val="478C89C2"/>
    <w:rsid w:val="497811BD"/>
    <w:rsid w:val="498308F1"/>
    <w:rsid w:val="49CF1AC1"/>
    <w:rsid w:val="49E04B51"/>
    <w:rsid w:val="4A465A17"/>
    <w:rsid w:val="4A5BC6B4"/>
    <w:rsid w:val="4A6A80C7"/>
    <w:rsid w:val="4A6B3F30"/>
    <w:rsid w:val="4A8F611E"/>
    <w:rsid w:val="4A9935BF"/>
    <w:rsid w:val="4AB54572"/>
    <w:rsid w:val="4B67383B"/>
    <w:rsid w:val="4BBFF167"/>
    <w:rsid w:val="4BD418A9"/>
    <w:rsid w:val="4BD57025"/>
    <w:rsid w:val="4CCEBBC9"/>
    <w:rsid w:val="4CCEE49D"/>
    <w:rsid w:val="4D0EC0B8"/>
    <w:rsid w:val="4D317D01"/>
    <w:rsid w:val="4D5688ED"/>
    <w:rsid w:val="4D62C244"/>
    <w:rsid w:val="4DD5ACD0"/>
    <w:rsid w:val="4E488E91"/>
    <w:rsid w:val="4E932EDB"/>
    <w:rsid w:val="4E9E120C"/>
    <w:rsid w:val="4EC93507"/>
    <w:rsid w:val="4EE75498"/>
    <w:rsid w:val="4EFEE0B2"/>
    <w:rsid w:val="4F3FFE74"/>
    <w:rsid w:val="4FA46FA1"/>
    <w:rsid w:val="4FBD1F28"/>
    <w:rsid w:val="4FD5916B"/>
    <w:rsid w:val="4FDC2D0B"/>
    <w:rsid w:val="50351975"/>
    <w:rsid w:val="506EE6F6"/>
    <w:rsid w:val="50C51353"/>
    <w:rsid w:val="50FE1856"/>
    <w:rsid w:val="50FFF872"/>
    <w:rsid w:val="510646BE"/>
    <w:rsid w:val="514882C6"/>
    <w:rsid w:val="5156B919"/>
    <w:rsid w:val="517D8956"/>
    <w:rsid w:val="518AF527"/>
    <w:rsid w:val="51D4C2FD"/>
    <w:rsid w:val="51DA9290"/>
    <w:rsid w:val="51F51877"/>
    <w:rsid w:val="526EA8B6"/>
    <w:rsid w:val="52721AEE"/>
    <w:rsid w:val="532F340D"/>
    <w:rsid w:val="53603BB9"/>
    <w:rsid w:val="53A6C15C"/>
    <w:rsid w:val="53EE6727"/>
    <w:rsid w:val="540475F0"/>
    <w:rsid w:val="542FBB8A"/>
    <w:rsid w:val="5461B9A7"/>
    <w:rsid w:val="546BB1DE"/>
    <w:rsid w:val="546E54D8"/>
    <w:rsid w:val="548439C8"/>
    <w:rsid w:val="549FEE6F"/>
    <w:rsid w:val="553F840F"/>
    <w:rsid w:val="55545F23"/>
    <w:rsid w:val="55629536"/>
    <w:rsid w:val="55DF61A5"/>
    <w:rsid w:val="55E05737"/>
    <w:rsid w:val="56283E48"/>
    <w:rsid w:val="562E451A"/>
    <w:rsid w:val="564EE1CC"/>
    <w:rsid w:val="566BA66D"/>
    <w:rsid w:val="569F1132"/>
    <w:rsid w:val="56AE96E3"/>
    <w:rsid w:val="56F2F22E"/>
    <w:rsid w:val="571A9165"/>
    <w:rsid w:val="57524544"/>
    <w:rsid w:val="58510902"/>
    <w:rsid w:val="58ADC41F"/>
    <w:rsid w:val="58E18009"/>
    <w:rsid w:val="5971F8D6"/>
    <w:rsid w:val="599A1D63"/>
    <w:rsid w:val="599ED0BE"/>
    <w:rsid w:val="5A029D83"/>
    <w:rsid w:val="5A090D56"/>
    <w:rsid w:val="5A68E19B"/>
    <w:rsid w:val="5A839C56"/>
    <w:rsid w:val="5A85F25E"/>
    <w:rsid w:val="5ACE081C"/>
    <w:rsid w:val="5AF5988F"/>
    <w:rsid w:val="5B01B402"/>
    <w:rsid w:val="5B0B55FA"/>
    <w:rsid w:val="5BCA12E5"/>
    <w:rsid w:val="5C11872F"/>
    <w:rsid w:val="5C216E52"/>
    <w:rsid w:val="5C46B725"/>
    <w:rsid w:val="5C70B49D"/>
    <w:rsid w:val="5C7B9080"/>
    <w:rsid w:val="5C993588"/>
    <w:rsid w:val="5DEEEC97"/>
    <w:rsid w:val="5E3454FD"/>
    <w:rsid w:val="5E632BA1"/>
    <w:rsid w:val="5E906E7C"/>
    <w:rsid w:val="5EB77BAE"/>
    <w:rsid w:val="5EC9A400"/>
    <w:rsid w:val="5EDAAA50"/>
    <w:rsid w:val="5EDD7B3A"/>
    <w:rsid w:val="5EE24482"/>
    <w:rsid w:val="5EF92973"/>
    <w:rsid w:val="5F04A4CF"/>
    <w:rsid w:val="5F4BAB1A"/>
    <w:rsid w:val="5F734651"/>
    <w:rsid w:val="5FA859D7"/>
    <w:rsid w:val="5FD1E70B"/>
    <w:rsid w:val="605D7CC4"/>
    <w:rsid w:val="60A9BADA"/>
    <w:rsid w:val="60D67A73"/>
    <w:rsid w:val="60EAF4DA"/>
    <w:rsid w:val="6131F3D8"/>
    <w:rsid w:val="6135C6FB"/>
    <w:rsid w:val="61696EB9"/>
    <w:rsid w:val="61CB19D9"/>
    <w:rsid w:val="6215230F"/>
    <w:rsid w:val="624E9E1B"/>
    <w:rsid w:val="629F9A6E"/>
    <w:rsid w:val="62AE4081"/>
    <w:rsid w:val="62BFE573"/>
    <w:rsid w:val="6385648D"/>
    <w:rsid w:val="6385FD5E"/>
    <w:rsid w:val="640B0C02"/>
    <w:rsid w:val="64508CD3"/>
    <w:rsid w:val="6534E7DC"/>
    <w:rsid w:val="65AE0981"/>
    <w:rsid w:val="65DF708A"/>
    <w:rsid w:val="65DF9BDC"/>
    <w:rsid w:val="662C9938"/>
    <w:rsid w:val="6646A95C"/>
    <w:rsid w:val="668979D3"/>
    <w:rsid w:val="66AA4545"/>
    <w:rsid w:val="66D3BEA4"/>
    <w:rsid w:val="66E72822"/>
    <w:rsid w:val="67258210"/>
    <w:rsid w:val="672B6500"/>
    <w:rsid w:val="672B835B"/>
    <w:rsid w:val="672D5E18"/>
    <w:rsid w:val="6748DF65"/>
    <w:rsid w:val="67BDD6F6"/>
    <w:rsid w:val="6803574D"/>
    <w:rsid w:val="6813C2F2"/>
    <w:rsid w:val="68213C48"/>
    <w:rsid w:val="6825D13E"/>
    <w:rsid w:val="683B31FB"/>
    <w:rsid w:val="685E6CD7"/>
    <w:rsid w:val="68666480"/>
    <w:rsid w:val="6874418D"/>
    <w:rsid w:val="68ADAF50"/>
    <w:rsid w:val="68F99BFF"/>
    <w:rsid w:val="691950BA"/>
    <w:rsid w:val="692EF7B1"/>
    <w:rsid w:val="694D6C79"/>
    <w:rsid w:val="694F55F6"/>
    <w:rsid w:val="6951936B"/>
    <w:rsid w:val="6955DF22"/>
    <w:rsid w:val="695B0A31"/>
    <w:rsid w:val="69975C28"/>
    <w:rsid w:val="69B4F632"/>
    <w:rsid w:val="69C380AA"/>
    <w:rsid w:val="69CA7771"/>
    <w:rsid w:val="6A8194CE"/>
    <w:rsid w:val="6A84767F"/>
    <w:rsid w:val="6ABB36F8"/>
    <w:rsid w:val="6B4AEC29"/>
    <w:rsid w:val="6B526A07"/>
    <w:rsid w:val="6B813289"/>
    <w:rsid w:val="6BA46DB9"/>
    <w:rsid w:val="6BBA6B19"/>
    <w:rsid w:val="6BBB63A4"/>
    <w:rsid w:val="6BC748D1"/>
    <w:rsid w:val="6BFFB679"/>
    <w:rsid w:val="6C62AF75"/>
    <w:rsid w:val="6C827976"/>
    <w:rsid w:val="6CB83022"/>
    <w:rsid w:val="6CBFBF6F"/>
    <w:rsid w:val="6CC5FBC0"/>
    <w:rsid w:val="6D5D95AE"/>
    <w:rsid w:val="6D5E9134"/>
    <w:rsid w:val="6D7AAC0A"/>
    <w:rsid w:val="6DBEE98B"/>
    <w:rsid w:val="6E28EB7F"/>
    <w:rsid w:val="6E6F14FB"/>
    <w:rsid w:val="6E7020C6"/>
    <w:rsid w:val="6E90C26C"/>
    <w:rsid w:val="6E92DA92"/>
    <w:rsid w:val="6EA2C707"/>
    <w:rsid w:val="6EC86145"/>
    <w:rsid w:val="6EFE4F4D"/>
    <w:rsid w:val="6F117610"/>
    <w:rsid w:val="6F36BD1F"/>
    <w:rsid w:val="6F758560"/>
    <w:rsid w:val="6FD66A58"/>
    <w:rsid w:val="700488F3"/>
    <w:rsid w:val="70AAEFCF"/>
    <w:rsid w:val="714F806A"/>
    <w:rsid w:val="71605B93"/>
    <w:rsid w:val="7168548B"/>
    <w:rsid w:val="71A3F0C1"/>
    <w:rsid w:val="71C3063A"/>
    <w:rsid w:val="729289B0"/>
    <w:rsid w:val="72986E28"/>
    <w:rsid w:val="72B3A17E"/>
    <w:rsid w:val="72BF470C"/>
    <w:rsid w:val="72C9BB19"/>
    <w:rsid w:val="72E93615"/>
    <w:rsid w:val="734BAF56"/>
    <w:rsid w:val="73B097BE"/>
    <w:rsid w:val="73E78A8E"/>
    <w:rsid w:val="73EE0F74"/>
    <w:rsid w:val="7410B412"/>
    <w:rsid w:val="741F8833"/>
    <w:rsid w:val="74201BB2"/>
    <w:rsid w:val="7426851C"/>
    <w:rsid w:val="743DE426"/>
    <w:rsid w:val="74C5BA1A"/>
    <w:rsid w:val="74E0B987"/>
    <w:rsid w:val="74F929B1"/>
    <w:rsid w:val="750ED28B"/>
    <w:rsid w:val="75495ED5"/>
    <w:rsid w:val="7570F0AC"/>
    <w:rsid w:val="7578EBD1"/>
    <w:rsid w:val="759A04C7"/>
    <w:rsid w:val="76078BBF"/>
    <w:rsid w:val="763045D5"/>
    <w:rsid w:val="76ECEE67"/>
    <w:rsid w:val="777013B9"/>
    <w:rsid w:val="77B511CD"/>
    <w:rsid w:val="77C4E001"/>
    <w:rsid w:val="77C76396"/>
    <w:rsid w:val="77CF367C"/>
    <w:rsid w:val="77E96642"/>
    <w:rsid w:val="7815292A"/>
    <w:rsid w:val="78AACEA0"/>
    <w:rsid w:val="78C2E17E"/>
    <w:rsid w:val="7901FCC6"/>
    <w:rsid w:val="7933E876"/>
    <w:rsid w:val="79AEB2E8"/>
    <w:rsid w:val="7A3238C9"/>
    <w:rsid w:val="7A435228"/>
    <w:rsid w:val="7A459C8C"/>
    <w:rsid w:val="7A6A4517"/>
    <w:rsid w:val="7A6F6CC4"/>
    <w:rsid w:val="7AF7BA0E"/>
    <w:rsid w:val="7B2125F4"/>
    <w:rsid w:val="7B4019E1"/>
    <w:rsid w:val="7B987FD8"/>
    <w:rsid w:val="7BAD2038"/>
    <w:rsid w:val="7BF866C3"/>
    <w:rsid w:val="7C0BE53E"/>
    <w:rsid w:val="7C429ADF"/>
    <w:rsid w:val="7C9A75B9"/>
    <w:rsid w:val="7CA04942"/>
    <w:rsid w:val="7CCDD5FA"/>
    <w:rsid w:val="7DEC27E3"/>
    <w:rsid w:val="7E3B29CF"/>
    <w:rsid w:val="7EEDFC39"/>
    <w:rsid w:val="7F12AE74"/>
    <w:rsid w:val="7F6430B5"/>
    <w:rsid w:val="7FC7D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9C8A9F"/>
  <w15:docId w15:val="{5BC28174-7DAC-4709-82DB-39CE33590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E40"/>
    <w:pPr>
      <w:spacing w:line="288" w:lineRule="auto"/>
    </w:pPr>
  </w:style>
  <w:style w:type="paragraph" w:styleId="Heading1">
    <w:name w:val="heading 1"/>
    <w:basedOn w:val="Normal"/>
    <w:next w:val="Paragraphe"/>
    <w:link w:val="Heading1Char"/>
    <w:uiPriority w:val="9"/>
    <w:qFormat/>
    <w:rsid w:val="00D11987"/>
    <w:pPr>
      <w:keepNext/>
      <w:keepLines/>
      <w:numPr>
        <w:numId w:val="11"/>
      </w:numPr>
      <w:spacing w:before="360" w:after="120"/>
      <w:outlineLvl w:val="0"/>
    </w:pPr>
    <w:rPr>
      <w:rFonts w:asciiTheme="majorHAnsi" w:eastAsiaTheme="majorEastAsia" w:hAnsiTheme="majorHAnsi" w:cstheme="majorBidi"/>
      <w:sz w:val="56"/>
      <w:szCs w:val="32"/>
    </w:rPr>
  </w:style>
  <w:style w:type="paragraph" w:styleId="Heading2">
    <w:name w:val="heading 2"/>
    <w:basedOn w:val="Normal"/>
    <w:next w:val="Paragraphe"/>
    <w:link w:val="Heading2Char"/>
    <w:uiPriority w:val="9"/>
    <w:unhideWhenUsed/>
    <w:qFormat/>
    <w:rsid w:val="00122FBF"/>
    <w:pPr>
      <w:keepNext/>
      <w:keepLines/>
      <w:numPr>
        <w:ilvl w:val="1"/>
        <w:numId w:val="11"/>
      </w:numPr>
      <w:spacing w:before="240" w:after="80"/>
      <w:outlineLvl w:val="1"/>
    </w:pPr>
    <w:rPr>
      <w:rFonts w:asciiTheme="majorHAnsi" w:eastAsiaTheme="majorEastAsia" w:hAnsiTheme="majorHAnsi" w:cstheme="majorBidi"/>
      <w:color w:val="7B949E" w:themeColor="accent5"/>
      <w:sz w:val="26"/>
      <w:szCs w:val="26"/>
    </w:rPr>
  </w:style>
  <w:style w:type="paragraph" w:styleId="Heading3">
    <w:name w:val="heading 3"/>
    <w:basedOn w:val="Normal"/>
    <w:next w:val="Paragraphe"/>
    <w:link w:val="Heading3Char"/>
    <w:uiPriority w:val="9"/>
    <w:unhideWhenUsed/>
    <w:qFormat/>
    <w:rsid w:val="00122FBF"/>
    <w:pPr>
      <w:keepNext/>
      <w:keepLines/>
      <w:numPr>
        <w:ilvl w:val="2"/>
        <w:numId w:val="11"/>
      </w:numPr>
      <w:spacing w:before="240" w:after="120"/>
      <w:outlineLvl w:val="2"/>
    </w:pPr>
    <w:rPr>
      <w:rFonts w:asciiTheme="majorHAnsi" w:eastAsiaTheme="majorEastAsia" w:hAnsiTheme="majorHAnsi" w:cstheme="majorBidi"/>
      <w:color w:val="7B949E" w:themeColor="accent5"/>
      <w:sz w:val="24"/>
      <w:szCs w:val="24"/>
    </w:rPr>
  </w:style>
  <w:style w:type="paragraph" w:styleId="Heading4">
    <w:name w:val="heading 4"/>
    <w:basedOn w:val="Normal"/>
    <w:next w:val="Paragraphe"/>
    <w:link w:val="Heading4Char"/>
    <w:uiPriority w:val="9"/>
    <w:unhideWhenUsed/>
    <w:qFormat/>
    <w:rsid w:val="00AE115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B949E" w:themeColor="accent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21E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B949E" w:themeColor="accent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B21E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25E61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2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222"/>
  </w:style>
  <w:style w:type="paragraph" w:styleId="Footer">
    <w:name w:val="footer"/>
    <w:basedOn w:val="Normal"/>
    <w:link w:val="FooterChar"/>
    <w:uiPriority w:val="99"/>
    <w:unhideWhenUsed/>
    <w:rsid w:val="00F702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222"/>
  </w:style>
  <w:style w:type="paragraph" w:styleId="Title">
    <w:name w:val="Title"/>
    <w:aliases w:val="Titre 0"/>
    <w:basedOn w:val="Normal"/>
    <w:next w:val="Paragraphe"/>
    <w:link w:val="TitleChar"/>
    <w:uiPriority w:val="10"/>
    <w:qFormat/>
    <w:rsid w:val="001371A6"/>
    <w:pPr>
      <w:pageBreakBefore/>
      <w:pBdr>
        <w:bottom w:val="single" w:sz="18" w:space="4" w:color="7B949E" w:themeColor="accent5"/>
      </w:pBdr>
      <w:spacing w:after="480" w:line="240" w:lineRule="auto"/>
      <w:contextualSpacing/>
    </w:pPr>
    <w:rPr>
      <w:rFonts w:asciiTheme="majorHAnsi" w:eastAsiaTheme="majorEastAsia" w:hAnsiTheme="majorHAnsi" w:cstheme="majorBidi"/>
      <w:caps/>
      <w:spacing w:val="-10"/>
      <w:kern w:val="28"/>
      <w:sz w:val="56"/>
      <w:szCs w:val="56"/>
    </w:rPr>
  </w:style>
  <w:style w:type="character" w:customStyle="1" w:styleId="TitleChar">
    <w:name w:val="Title Char"/>
    <w:aliases w:val="Titre 0 Char"/>
    <w:basedOn w:val="DefaultParagraphFont"/>
    <w:link w:val="Title"/>
    <w:uiPriority w:val="10"/>
    <w:rsid w:val="001371A6"/>
    <w:rPr>
      <w:rFonts w:asciiTheme="majorHAnsi" w:eastAsiaTheme="majorEastAsia" w:hAnsiTheme="majorHAnsi" w:cstheme="majorBidi"/>
      <w:caps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11987"/>
    <w:rPr>
      <w:rFonts w:asciiTheme="majorHAnsi" w:eastAsiaTheme="majorEastAsia" w:hAnsiTheme="majorHAnsi" w:cstheme="majorBidi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2FBF"/>
    <w:rPr>
      <w:rFonts w:asciiTheme="majorHAnsi" w:eastAsiaTheme="majorEastAsia" w:hAnsiTheme="majorHAnsi" w:cstheme="majorBidi"/>
      <w:color w:val="7B949E" w:themeColor="accent5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2FBF"/>
    <w:rPr>
      <w:rFonts w:asciiTheme="majorHAnsi" w:eastAsiaTheme="majorEastAsia" w:hAnsiTheme="majorHAnsi" w:cstheme="majorBidi"/>
      <w:color w:val="7B949E" w:themeColor="accent5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C21C2"/>
    <w:rPr>
      <w:color w:val="808080"/>
    </w:rPr>
  </w:style>
  <w:style w:type="paragraph" w:styleId="NoSpacing">
    <w:name w:val="No Spacing"/>
    <w:uiPriority w:val="1"/>
    <w:qFormat/>
    <w:rsid w:val="004947D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46B86"/>
    <w:rPr>
      <w:color w:val="588DC8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B46B86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D2C53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AE115D"/>
    <w:pPr>
      <w:spacing w:before="24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095F09"/>
    <w:pPr>
      <w:spacing w:before="200"/>
      <w:ind w:left="864" w:right="864"/>
      <w:jc w:val="center"/>
    </w:pPr>
    <w:rPr>
      <w:i/>
      <w:iCs/>
      <w:color w:val="597079" w:themeColor="accent5" w:themeShade="BF"/>
    </w:rPr>
  </w:style>
  <w:style w:type="character" w:customStyle="1" w:styleId="QuoteChar">
    <w:name w:val="Quote Char"/>
    <w:basedOn w:val="DefaultParagraphFont"/>
    <w:link w:val="Quote"/>
    <w:uiPriority w:val="29"/>
    <w:rsid w:val="00095F09"/>
    <w:rPr>
      <w:i/>
      <w:iCs/>
      <w:color w:val="597079" w:themeColor="accent5" w:themeShade="BF"/>
    </w:rPr>
  </w:style>
  <w:style w:type="paragraph" w:customStyle="1" w:styleId="Paragraphe">
    <w:name w:val="Paragraphe"/>
    <w:basedOn w:val="Normal"/>
    <w:qFormat/>
    <w:rsid w:val="00504C4B"/>
    <w:pPr>
      <w:spacing w:after="240"/>
      <w:ind w:firstLine="284"/>
      <w:jc w:val="both"/>
    </w:pPr>
  </w:style>
  <w:style w:type="table" w:styleId="TableGrid">
    <w:name w:val="Table Grid"/>
    <w:basedOn w:val="TableNormal"/>
    <w:uiPriority w:val="39"/>
    <w:rsid w:val="00504C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auGrille5Fonc-Accentuation61">
    <w:name w:val="Tableau Grille 5 Foncé - Accentuation 61"/>
    <w:basedOn w:val="TableNormal"/>
    <w:uiPriority w:val="50"/>
    <w:rsid w:val="00504C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2F4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FC0C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FC0C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FC0C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FC0C9" w:themeFill="accent6"/>
      </w:tcPr>
    </w:tblStylePr>
    <w:tblStylePr w:type="band1Vert">
      <w:tblPr/>
      <w:tcPr>
        <w:shd w:val="clear" w:color="auto" w:fill="DEE5E9" w:themeFill="accent6" w:themeFillTint="66"/>
      </w:tcPr>
    </w:tblStylePr>
    <w:tblStylePr w:type="band1Horz">
      <w:tblPr/>
      <w:tcPr>
        <w:shd w:val="clear" w:color="auto" w:fill="DEE5E9" w:themeFill="accent6" w:themeFillTint="66"/>
      </w:tcPr>
    </w:tblStylePr>
  </w:style>
  <w:style w:type="table" w:customStyle="1" w:styleId="TableauGrille5Fonc-Accentuation51">
    <w:name w:val="Tableau Grille 5 Foncé - Accentuation 51"/>
    <w:basedOn w:val="TableNormal"/>
    <w:uiPriority w:val="50"/>
    <w:rsid w:val="00504C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9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949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949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949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949E" w:themeFill="accent5"/>
      </w:tcPr>
    </w:tblStylePr>
    <w:tblStylePr w:type="band1Vert">
      <w:tblPr/>
      <w:tcPr>
        <w:shd w:val="clear" w:color="auto" w:fill="CAD4D8" w:themeFill="accent5" w:themeFillTint="66"/>
      </w:tcPr>
    </w:tblStylePr>
    <w:tblStylePr w:type="band1Horz">
      <w:tblPr/>
      <w:tcPr>
        <w:shd w:val="clear" w:color="auto" w:fill="CAD4D8" w:themeFill="accent5" w:themeFillTint="66"/>
      </w:tcPr>
    </w:tblStylePr>
  </w:style>
  <w:style w:type="table" w:customStyle="1" w:styleId="Tableausimple31">
    <w:name w:val="Tableau simple 31"/>
    <w:basedOn w:val="TableNormal"/>
    <w:uiPriority w:val="43"/>
    <w:rsid w:val="00504C4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ableau">
    <w:name w:val="Tableau"/>
    <w:basedOn w:val="Paragraphe"/>
    <w:qFormat/>
    <w:rsid w:val="00EC45EB"/>
    <w:pPr>
      <w:spacing w:before="120" w:after="120" w:line="240" w:lineRule="auto"/>
      <w:ind w:firstLine="0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693B9D"/>
    <w:pPr>
      <w:numPr>
        <w:numId w:val="0"/>
      </w:numPr>
      <w:spacing w:before="240" w:after="0" w:line="259" w:lineRule="auto"/>
      <w:outlineLvl w:val="9"/>
    </w:pPr>
    <w:rPr>
      <w:lang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B248C7"/>
    <w:pPr>
      <w:tabs>
        <w:tab w:val="left" w:pos="440"/>
        <w:tab w:val="right" w:pos="9062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248C7"/>
    <w:pPr>
      <w:tabs>
        <w:tab w:val="left" w:pos="880"/>
        <w:tab w:val="right" w:pos="9062"/>
      </w:tabs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B248C7"/>
    <w:pPr>
      <w:tabs>
        <w:tab w:val="left" w:pos="1320"/>
        <w:tab w:val="right" w:pos="9062"/>
      </w:tabs>
      <w:spacing w:after="100"/>
      <w:ind w:left="440"/>
    </w:pPr>
    <w:rPr>
      <w:noProof/>
    </w:rPr>
  </w:style>
  <w:style w:type="paragraph" w:customStyle="1" w:styleId="Titrepetitsanssautdepage">
    <w:name w:val="Titre petit sans saut de page"/>
    <w:basedOn w:val="Title"/>
    <w:next w:val="Paragraphe"/>
    <w:qFormat/>
    <w:rsid w:val="00F93840"/>
    <w:pPr>
      <w:pageBreakBefore w:val="0"/>
    </w:pPr>
    <w:rPr>
      <w:sz w:val="44"/>
    </w:rPr>
  </w:style>
  <w:style w:type="paragraph" w:styleId="TableofFigures">
    <w:name w:val="table of figures"/>
    <w:basedOn w:val="Normal"/>
    <w:next w:val="Normal"/>
    <w:uiPriority w:val="99"/>
    <w:unhideWhenUsed/>
    <w:rsid w:val="00F93840"/>
    <w:pPr>
      <w:tabs>
        <w:tab w:val="right" w:pos="9062"/>
      </w:tabs>
      <w:spacing w:after="0"/>
    </w:pPr>
    <w:rPr>
      <w:noProof/>
    </w:rPr>
  </w:style>
  <w:style w:type="paragraph" w:customStyle="1" w:styleId="Titrepetitavecsautdepage">
    <w:name w:val="Titre petit avec saut de page"/>
    <w:basedOn w:val="Title"/>
    <w:next w:val="Paragraphe"/>
    <w:qFormat/>
    <w:rsid w:val="00F93840"/>
    <w:rPr>
      <w:sz w:val="44"/>
    </w:rPr>
  </w:style>
  <w:style w:type="character" w:customStyle="1" w:styleId="Heading4Char">
    <w:name w:val="Heading 4 Char"/>
    <w:basedOn w:val="DefaultParagraphFont"/>
    <w:link w:val="Heading4"/>
    <w:uiPriority w:val="9"/>
    <w:rsid w:val="00AE115D"/>
    <w:rPr>
      <w:rFonts w:asciiTheme="majorHAnsi" w:eastAsiaTheme="majorEastAsia" w:hAnsiTheme="majorHAnsi" w:cstheme="majorBidi"/>
      <w:i/>
      <w:iCs/>
      <w:color w:val="7B949E" w:themeColor="accent5"/>
    </w:rPr>
  </w:style>
  <w:style w:type="character" w:customStyle="1" w:styleId="Heading5Char">
    <w:name w:val="Heading 5 Char"/>
    <w:basedOn w:val="DefaultParagraphFont"/>
    <w:link w:val="Heading5"/>
    <w:uiPriority w:val="9"/>
    <w:rsid w:val="00B21E40"/>
    <w:rPr>
      <w:rFonts w:asciiTheme="majorHAnsi" w:eastAsiaTheme="majorEastAsia" w:hAnsiTheme="majorHAnsi" w:cstheme="majorBidi"/>
      <w:color w:val="7B949E" w:themeColor="accent5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E40"/>
    <w:rPr>
      <w:rFonts w:asciiTheme="majorHAnsi" w:eastAsiaTheme="majorEastAsia" w:hAnsiTheme="majorHAnsi" w:cstheme="majorBidi"/>
      <w:color w:val="225E61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1A62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62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62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62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623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62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239"/>
    <w:rPr>
      <w:rFonts w:ascii="Segoe UI" w:hAnsi="Segoe UI" w:cs="Segoe UI"/>
      <w:sz w:val="18"/>
      <w:szCs w:val="18"/>
    </w:rPr>
  </w:style>
  <w:style w:type="paragraph" w:customStyle="1" w:styleId="Rfrences">
    <w:name w:val="Références"/>
    <w:basedOn w:val="Normal"/>
    <w:uiPriority w:val="99"/>
    <w:rsid w:val="0013168C"/>
    <w:pPr>
      <w:numPr>
        <w:numId w:val="16"/>
      </w:numPr>
      <w:suppressAutoHyphens/>
      <w:spacing w:after="0" w:line="240" w:lineRule="auto"/>
    </w:pPr>
    <w:rPr>
      <w:rFonts w:ascii="Times" w:eastAsia="Times New Roman" w:hAnsi="Times" w:cs="Times New Roman"/>
      <w:sz w:val="20"/>
      <w:szCs w:val="20"/>
      <w:lang w:val="de-DE" w:eastAsia="ar-SA"/>
    </w:rPr>
  </w:style>
  <w:style w:type="paragraph" w:styleId="TOAHeading">
    <w:name w:val="toa heading"/>
    <w:basedOn w:val="Normal"/>
    <w:next w:val="Normal"/>
    <w:uiPriority w:val="99"/>
    <w:semiHidden/>
    <w:unhideWhenUsed/>
    <w:rsid w:val="002316B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316B3"/>
    <w:pPr>
      <w:spacing w:after="100"/>
      <w:ind w:left="1320"/>
    </w:p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2D6D8" w:themeColor="accent1" w:themeTint="99"/>
        <w:left w:val="single" w:sz="4" w:space="0" w:color="92D6D8" w:themeColor="accent1" w:themeTint="99"/>
        <w:bottom w:val="single" w:sz="4" w:space="0" w:color="92D6D8" w:themeColor="accent1" w:themeTint="99"/>
        <w:right w:val="single" w:sz="4" w:space="0" w:color="92D6D8" w:themeColor="accent1" w:themeTint="99"/>
        <w:insideH w:val="single" w:sz="4" w:space="0" w:color="92D6D8" w:themeColor="accent1" w:themeTint="99"/>
        <w:insideV w:val="single" w:sz="4" w:space="0" w:color="92D6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BBBF" w:themeColor="accent1"/>
          <w:left w:val="single" w:sz="4" w:space="0" w:color="4ABBBF" w:themeColor="accent1"/>
          <w:bottom w:val="single" w:sz="4" w:space="0" w:color="4ABBBF" w:themeColor="accent1"/>
          <w:right w:val="single" w:sz="4" w:space="0" w:color="4ABBBF" w:themeColor="accent1"/>
          <w:insideH w:val="nil"/>
          <w:insideV w:val="nil"/>
        </w:tcBorders>
        <w:shd w:val="clear" w:color="auto" w:fill="4ABBBF" w:themeFill="accent1"/>
      </w:tcPr>
    </w:tblStylePr>
    <w:tblStylePr w:type="lastRow">
      <w:rPr>
        <w:b/>
        <w:bCs/>
      </w:rPr>
      <w:tblPr/>
      <w:tcPr>
        <w:tcBorders>
          <w:top w:val="double" w:sz="4" w:space="0" w:color="4ABBB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1F2" w:themeFill="accent1" w:themeFillTint="33"/>
      </w:tcPr>
    </w:tblStylePr>
    <w:tblStylePr w:type="band1Horz">
      <w:tblPr/>
      <w:tcPr>
        <w:shd w:val="clear" w:color="auto" w:fill="DAF1F2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41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.png"/><Relationship Id="rId26" Type="http://schemas.openxmlformats.org/officeDocument/2006/relationships/image" Target="media/image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3.png"/><Relationship Id="rId34" Type="http://schemas.openxmlformats.org/officeDocument/2006/relationships/header" Target="header6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5.xml"/><Relationship Id="rId29" Type="http://schemas.openxmlformats.org/officeDocument/2006/relationships/image" Target="media/image11.png"/><Relationship Id="rId41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footer" Target="footer4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eader" Target="header8.xml"/><Relationship Id="rId10" Type="http://schemas.openxmlformats.org/officeDocument/2006/relationships/endnotes" Target="endnotes.xml"/><Relationship Id="rId19" Type="http://schemas.openxmlformats.org/officeDocument/2006/relationships/image" Target="media/image2.sv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eader" Target="head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fontTable" Target="fontTable.xml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7" Type="http://schemas.openxmlformats.org/officeDocument/2006/relationships/image" Target="media/image22.jpeg"/><Relationship Id="rId2" Type="http://schemas.openxmlformats.org/officeDocument/2006/relationships/image" Target="media/image17.jpeg"/><Relationship Id="rId1" Type="http://schemas.openxmlformats.org/officeDocument/2006/relationships/image" Target="media/image16.png"/><Relationship Id="rId6" Type="http://schemas.openxmlformats.org/officeDocument/2006/relationships/image" Target="media/image21.jpeg"/><Relationship Id="rId5" Type="http://schemas.openxmlformats.org/officeDocument/2006/relationships/image" Target="media/image20.png"/><Relationship Id="rId4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LLES\AppData\Local\Temp\$$_DDC1\Mod&#232;le%20rap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71FB3F4BBB24415A9087D6AA5069A7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3A44F3-92BB-4372-9462-6364C7B95D7F}"/>
      </w:docPartPr>
      <w:docPartBody>
        <w:p w:rsidR="007E3528" w:rsidRDefault="007E3528">
          <w:pPr>
            <w:pStyle w:val="171FB3F4BBB24415A9087D6AA5069A71"/>
          </w:pPr>
          <w:r w:rsidRPr="00630EEC">
            <w:rPr>
              <w:rStyle w:val="PlaceholderText"/>
            </w:rPr>
            <w:t>[Titre ]</w:t>
          </w:r>
        </w:p>
      </w:docPartBody>
    </w:docPart>
    <w:docPart>
      <w:docPartPr>
        <w:name w:val="FEE995B8E8514414A1D099D786283A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6E85C7-AF33-4D4F-9838-75DBB194BB9A}"/>
      </w:docPartPr>
      <w:docPartBody>
        <w:p w:rsidR="007E3528" w:rsidRDefault="007E3528">
          <w:pPr>
            <w:pStyle w:val="FEE995B8E8514414A1D099D786283A06"/>
          </w:pPr>
          <w:r w:rsidRPr="00630EEC">
            <w:rPr>
              <w:rStyle w:val="PlaceholderText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3528"/>
    <w:rsid w:val="001A4E2E"/>
    <w:rsid w:val="00214841"/>
    <w:rsid w:val="002309CE"/>
    <w:rsid w:val="00312B2E"/>
    <w:rsid w:val="00340DB4"/>
    <w:rsid w:val="00343528"/>
    <w:rsid w:val="00424C41"/>
    <w:rsid w:val="00592C17"/>
    <w:rsid w:val="0062310B"/>
    <w:rsid w:val="00752C05"/>
    <w:rsid w:val="00765961"/>
    <w:rsid w:val="0077300B"/>
    <w:rsid w:val="007E3528"/>
    <w:rsid w:val="007E39BD"/>
    <w:rsid w:val="00830B87"/>
    <w:rsid w:val="008A631D"/>
    <w:rsid w:val="008E26B3"/>
    <w:rsid w:val="00C103BF"/>
    <w:rsid w:val="00C63B93"/>
    <w:rsid w:val="00DA1DE4"/>
    <w:rsid w:val="00DB3063"/>
    <w:rsid w:val="00DC31A4"/>
    <w:rsid w:val="00DD06CF"/>
    <w:rsid w:val="00E46372"/>
    <w:rsid w:val="00F1061A"/>
    <w:rsid w:val="00FA365C"/>
    <w:rsid w:val="00FB4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12B2E"/>
    <w:rPr>
      <w:color w:val="808080"/>
    </w:rPr>
  </w:style>
  <w:style w:type="paragraph" w:customStyle="1" w:styleId="171FB3F4BBB24415A9087D6AA5069A71">
    <w:name w:val="171FB3F4BBB24415A9087D6AA5069A71"/>
  </w:style>
  <w:style w:type="paragraph" w:customStyle="1" w:styleId="FEE995B8E8514414A1D099D786283A06">
    <w:name w:val="FEE995B8E8514414A1D099D786283A06"/>
  </w:style>
  <w:style w:type="paragraph" w:customStyle="1" w:styleId="FEE1DA04419B4999B1AA424A95539B92">
    <w:name w:val="FEE1DA04419B4999B1AA424A95539B92"/>
    <w:rsid w:val="00312B2E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ENSICAEN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ABBBF"/>
      </a:accent1>
      <a:accent2>
        <a:srgbClr val="AEB11C"/>
      </a:accent2>
      <a:accent3>
        <a:srgbClr val="DC943B"/>
      </a:accent3>
      <a:accent4>
        <a:srgbClr val="CE5858"/>
      </a:accent4>
      <a:accent5>
        <a:srgbClr val="7B949E"/>
      </a:accent5>
      <a:accent6>
        <a:srgbClr val="AFC0C9"/>
      </a:accent6>
      <a:hlink>
        <a:srgbClr val="588DC8"/>
      </a:hlink>
      <a:folHlink>
        <a:srgbClr val="4ABBBF"/>
      </a:folHlink>
    </a:clrScheme>
    <a:fontScheme name="ENSICAEN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12272db-1c18-48db-9708-ce2bc929172a">
      <UserInfo>
        <DisplayName>Baptiste Alix</DisplayName>
        <AccountId>568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09B40ADF22A040A8BC6220BFDDCC15" ma:contentTypeVersion="6" ma:contentTypeDescription="Crée un document." ma:contentTypeScope="" ma:versionID="d4336a9ae5b0479c2fcf99e9b9be0813">
  <xsd:schema xmlns:xsd="http://www.w3.org/2001/XMLSchema" xmlns:xs="http://www.w3.org/2001/XMLSchema" xmlns:p="http://schemas.microsoft.com/office/2006/metadata/properties" xmlns:ns2="0cbfcd11-55c8-4634-a8dd-c663a8c56fe1" xmlns:ns3="d12272db-1c18-48db-9708-ce2bc929172a" targetNamespace="http://schemas.microsoft.com/office/2006/metadata/properties" ma:root="true" ma:fieldsID="3d5e5dbb106593b5ec3a20023d63914a" ns2:_="" ns3:_="">
    <xsd:import namespace="0cbfcd11-55c8-4634-a8dd-c663a8c56fe1"/>
    <xsd:import namespace="d12272db-1c18-48db-9708-ce2bc92917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bfcd11-55c8-4634-a8dd-c663a8c56f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272db-1c18-48db-9708-ce2bc929172a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9443B05-632D-47DB-A1E6-8DEE12DB02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6FA441E-930C-471A-B93A-9F67699D9B1A}">
  <ds:schemaRefs>
    <ds:schemaRef ds:uri="http://schemas.microsoft.com/office/2006/metadata/properties"/>
    <ds:schemaRef ds:uri="http://schemas.microsoft.com/office/infopath/2007/PartnerControls"/>
    <ds:schemaRef ds:uri="d12272db-1c18-48db-9708-ce2bc929172a"/>
  </ds:schemaRefs>
</ds:datastoreItem>
</file>

<file path=customXml/itemProps3.xml><?xml version="1.0" encoding="utf-8"?>
<ds:datastoreItem xmlns:ds="http://schemas.openxmlformats.org/officeDocument/2006/customXml" ds:itemID="{BE469B84-2A8D-44DA-BA10-854CE38C38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85F7A6-FC3C-4D3F-BDD8-BCE5D16E73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bfcd11-55c8-4634-a8dd-c663a8c56fe1"/>
    <ds:schemaRef ds:uri="d12272db-1c18-48db-9708-ce2bc92917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rapport.dotx</Template>
  <TotalTime>0</TotalTime>
  <Pages>1</Pages>
  <Words>2017</Words>
  <Characters>11502</Characters>
  <Application>Microsoft Office Word</Application>
  <DocSecurity>4</DocSecurity>
  <Lines>95</Lines>
  <Paragraphs>26</Paragraphs>
  <ScaleCrop>false</ScaleCrop>
  <Company>CIMAP</Company>
  <LinksUpToDate>false</LinksUpToDate>
  <CharactersWithSpaces>13493</CharactersWithSpaces>
  <SharedDoc>false</SharedDoc>
  <HLinks>
    <vt:vector size="216" baseType="variant">
      <vt:variant>
        <vt:i4>1179708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_Toc167321818</vt:lpwstr>
      </vt:variant>
      <vt:variant>
        <vt:i4>1179708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_Toc167321817</vt:lpwstr>
      </vt:variant>
      <vt:variant>
        <vt:i4>1179708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_Toc167321816</vt:lpwstr>
      </vt:variant>
      <vt:variant>
        <vt:i4>1179708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_Toc167321815</vt:lpwstr>
      </vt:variant>
      <vt:variant>
        <vt:i4>1179708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_Toc167321814</vt:lpwstr>
      </vt:variant>
      <vt:variant>
        <vt:i4>1179708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_Toc167321813</vt:lpwstr>
      </vt:variant>
      <vt:variant>
        <vt:i4>1179708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_Toc167321812</vt:lpwstr>
      </vt:variant>
      <vt:variant>
        <vt:i4>1179708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_Toc167321811</vt:lpwstr>
      </vt:variant>
      <vt:variant>
        <vt:i4>1179708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_Toc167321810</vt:lpwstr>
      </vt:variant>
      <vt:variant>
        <vt:i4>1245244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_Toc167321809</vt:lpwstr>
      </vt:variant>
      <vt:variant>
        <vt:i4>1245244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_Toc167321808</vt:lpwstr>
      </vt:variant>
      <vt:variant>
        <vt:i4>1245244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_Toc167321807</vt:lpwstr>
      </vt:variant>
      <vt:variant>
        <vt:i4>1245244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_Toc167321806</vt:lpwstr>
      </vt:variant>
      <vt:variant>
        <vt:i4>1245244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_Toc167321805</vt:lpwstr>
      </vt:variant>
      <vt:variant>
        <vt:i4>2031675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_Toc167354899</vt:lpwstr>
      </vt:variant>
      <vt:variant>
        <vt:i4>2031675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_Toc167354898</vt:lpwstr>
      </vt:variant>
      <vt:variant>
        <vt:i4>2031675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_Toc167354897</vt:lpwstr>
      </vt:variant>
      <vt:variant>
        <vt:i4>2031675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_Toc167354896</vt:lpwstr>
      </vt:variant>
      <vt:variant>
        <vt:i4>2031675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_Toc167354895</vt:lpwstr>
      </vt:variant>
      <vt:variant>
        <vt:i4>2031675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_Toc167354894</vt:lpwstr>
      </vt:variant>
      <vt:variant>
        <vt:i4>2031675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_Toc167354893</vt:lpwstr>
      </vt:variant>
      <vt:variant>
        <vt:i4>2031675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_Toc167354892</vt:lpwstr>
      </vt:variant>
      <vt:variant>
        <vt:i4>2031675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_Toc167354891</vt:lpwstr>
      </vt:variant>
      <vt:variant>
        <vt:i4>2031675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_Toc167354890</vt:lpwstr>
      </vt:variant>
      <vt:variant>
        <vt:i4>1966139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_Toc167354889</vt:lpwstr>
      </vt:variant>
      <vt:variant>
        <vt:i4>1966139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_Toc167354888</vt:lpwstr>
      </vt:variant>
      <vt:variant>
        <vt:i4>1966139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_Toc167354887</vt:lpwstr>
      </vt:variant>
      <vt:variant>
        <vt:i4>1966139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_Toc167354886</vt:lpwstr>
      </vt:variant>
      <vt:variant>
        <vt:i4>1966139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_Toc167354885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_Toc167354884</vt:lpwstr>
      </vt:variant>
      <vt:variant>
        <vt:i4>1966139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_Toc167354883</vt:lpwstr>
      </vt:variant>
      <vt:variant>
        <vt:i4>1966139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_Toc167354882</vt:lpwstr>
      </vt:variant>
      <vt:variant>
        <vt:i4>1966139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_Toc167354881</vt:lpwstr>
      </vt:variant>
      <vt:variant>
        <vt:i4>1966139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_Toc167354880</vt:lpwstr>
      </vt:variant>
      <vt:variant>
        <vt:i4>1114171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_Toc167354879</vt:lpwstr>
      </vt:variant>
      <vt:variant>
        <vt:i4>1114171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_Toc167354878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Challenge de programmation</dc:title>
  <dc:subject/>
  <dc:creator>LY Johann</dc:creator>
  <cp:keywords/>
  <cp:lastModifiedBy>Johann Ly</cp:lastModifiedBy>
  <cp:revision>114</cp:revision>
  <cp:lastPrinted>2024-05-23T18:11:00Z</cp:lastPrinted>
  <dcterms:created xsi:type="dcterms:W3CDTF">2024-05-04T00:39:00Z</dcterms:created>
  <dcterms:modified xsi:type="dcterms:W3CDTF">2024-05-23T18:11:00Z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0x010100FD09B40ADF22A040A8BC6220BFDDCC15</vt:lpwstr>
  </property>
  <property fmtid="{D5CDD505-2E9C-101B-9397-08002B2CF9AE}" pid="3" name="MSIP_Label_fb7595bc-492f-4d88-9880-737c41c1bf4b_Enabled">
    <vt:lpwstr>true</vt:lpwstr>
  </property>
  <property fmtid="{D5CDD505-2E9C-101B-9397-08002B2CF9AE}" pid="4" name="MSIP_Label_fb7595bc-492f-4d88-9880-737c41c1bf4b_SetDate">
    <vt:lpwstr>2024-05-02T12:39:59Z</vt:lpwstr>
  </property>
  <property fmtid="{D5CDD505-2E9C-101B-9397-08002B2CF9AE}" pid="5" name="MSIP_Label_fb7595bc-492f-4d88-9880-737c41c1bf4b_Method">
    <vt:lpwstr>Standard</vt:lpwstr>
  </property>
  <property fmtid="{D5CDD505-2E9C-101B-9397-08002B2CF9AE}" pid="6" name="MSIP_Label_fb7595bc-492f-4d88-9880-737c41c1bf4b_Name">
    <vt:lpwstr>Public</vt:lpwstr>
  </property>
  <property fmtid="{D5CDD505-2E9C-101B-9397-08002B2CF9AE}" pid="7" name="MSIP_Label_fb7595bc-492f-4d88-9880-737c41c1bf4b_SiteId">
    <vt:lpwstr>430c3e75-ff03-445f-b3f4-ae2809a0b10b</vt:lpwstr>
  </property>
  <property fmtid="{D5CDD505-2E9C-101B-9397-08002B2CF9AE}" pid="8" name="MSIP_Label_fb7595bc-492f-4d88-9880-737c41c1bf4b_ActionId">
    <vt:lpwstr>8e775032-4625-43a4-9823-80aca01fce55</vt:lpwstr>
  </property>
  <property fmtid="{D5CDD505-2E9C-101B-9397-08002B2CF9AE}" pid="9" name="MSIP_Label_fb7595bc-492f-4d88-9880-737c41c1bf4b_ContentBits">
    <vt:lpwstr>0</vt:lpwstr>
  </property>
</Properties>
</file>